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AFA17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7559217D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7766B024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39805F79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0CDB6B51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58B0CB68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11782B7A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4A28A0DD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13B02B4F" w14:textId="0EB64EAF" w:rsidR="00D234F3" w:rsidRPr="00CC243E" w:rsidRDefault="00C14AB8" w:rsidP="007A1DE8">
      <w:pPr>
        <w:pStyle w:val="Title"/>
        <w:jc w:val="right"/>
        <w:rPr>
          <w:rFonts w:ascii="Times New Roman" w:hAnsi="Times New Roman"/>
          <w:color w:val="000000" w:themeColor="text1"/>
          <w:sz w:val="32"/>
          <w:szCs w:val="32"/>
          <w:lang w:val="en-US"/>
        </w:rPr>
      </w:pPr>
      <w:proofErr w:type="spellStart"/>
      <w:r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>Thiết</w:t>
      </w:r>
      <w:proofErr w:type="spellEnd"/>
      <w:r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>kế</w:t>
      </w:r>
      <w:proofErr w:type="spellEnd"/>
      <w:r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767CB6"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>giao</w:t>
      </w:r>
      <w:proofErr w:type="spellEnd"/>
      <w:r w:rsidR="00767CB6"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767CB6"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>diện</w:t>
      </w:r>
      <w:proofErr w:type="spellEnd"/>
      <w:r w:rsidR="007A1DE8"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1D2F28" w:rsidRPr="00CC243E">
        <w:rPr>
          <w:rFonts w:ascii="Times New Roman" w:hAnsi="Times New Roman"/>
          <w:color w:val="000000" w:themeColor="text1"/>
          <w:sz w:val="32"/>
          <w:szCs w:val="32"/>
          <w:lang w:val="en-US"/>
        </w:rPr>
        <w:t>gearANT</w:t>
      </w:r>
      <w:proofErr w:type="spellEnd"/>
    </w:p>
    <w:p w14:paraId="687A3430" w14:textId="77777777" w:rsidR="007A1DE8" w:rsidRPr="00554FDB" w:rsidRDefault="007A1DE8" w:rsidP="007A1DE8">
      <w:pPr>
        <w:rPr>
          <w:color w:val="000000" w:themeColor="text1"/>
          <w:sz w:val="22"/>
          <w:szCs w:val="22"/>
          <w:lang w:val="en-US"/>
        </w:rPr>
      </w:pPr>
    </w:p>
    <w:p w14:paraId="33310202" w14:textId="5441AE30" w:rsidR="007A1DE8" w:rsidRPr="00554FDB" w:rsidRDefault="007A1DE8" w:rsidP="007A1DE8">
      <w:pPr>
        <w:jc w:val="right"/>
        <w:rPr>
          <w:color w:val="000000" w:themeColor="text1"/>
          <w:sz w:val="22"/>
          <w:szCs w:val="22"/>
          <w:lang w:val="en-US"/>
        </w:rPr>
      </w:pPr>
      <w:r w:rsidRPr="00554FDB">
        <w:rPr>
          <w:color w:val="000000" w:themeColor="text1"/>
          <w:sz w:val="22"/>
          <w:szCs w:val="22"/>
          <w:lang w:val="en-US"/>
        </w:rPr>
        <w:t xml:space="preserve">Version </w:t>
      </w:r>
      <w:r w:rsidR="001D2F28" w:rsidRPr="00554FDB">
        <w:rPr>
          <w:color w:val="000000" w:themeColor="text1"/>
          <w:sz w:val="22"/>
          <w:szCs w:val="22"/>
          <w:lang w:val="en-US"/>
        </w:rPr>
        <w:t>1.</w:t>
      </w:r>
      <w:r w:rsidR="00E93389" w:rsidRPr="00554FDB">
        <w:rPr>
          <w:color w:val="000000" w:themeColor="text1"/>
          <w:sz w:val="22"/>
          <w:szCs w:val="22"/>
          <w:lang w:val="en-US"/>
        </w:rPr>
        <w:t>2</w:t>
      </w:r>
    </w:p>
    <w:p w14:paraId="7A26E821" w14:textId="77777777" w:rsidR="00D234F3" w:rsidRPr="00554FDB" w:rsidRDefault="00D234F3">
      <w:pPr>
        <w:pStyle w:val="Title"/>
        <w:jc w:val="both"/>
        <w:rPr>
          <w:rFonts w:ascii="Times New Roman" w:hAnsi="Times New Roman"/>
          <w:color w:val="000000" w:themeColor="text1"/>
          <w:sz w:val="22"/>
          <w:szCs w:val="22"/>
          <w:lang w:val="en-US"/>
        </w:rPr>
      </w:pPr>
    </w:p>
    <w:p w14:paraId="41A43F49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551CB2C1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49026AC8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7CC75E3C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07770D00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7D3A6D5F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4582D471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471CC180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35382C29" w14:textId="77777777" w:rsidR="00301562" w:rsidRPr="00554FDB" w:rsidRDefault="00301562" w:rsidP="003548A8">
      <w:pPr>
        <w:rPr>
          <w:color w:val="000000" w:themeColor="text1"/>
          <w:sz w:val="22"/>
          <w:szCs w:val="22"/>
          <w:lang w:val="en-US"/>
        </w:rPr>
      </w:pPr>
    </w:p>
    <w:p w14:paraId="4702E082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546BBD3B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444770C0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03BD5A4F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123E3309" w14:textId="77777777" w:rsidR="003548A8" w:rsidRPr="00554FDB" w:rsidRDefault="003548A8" w:rsidP="003548A8">
      <w:pPr>
        <w:rPr>
          <w:color w:val="000000" w:themeColor="text1"/>
          <w:sz w:val="22"/>
          <w:szCs w:val="22"/>
          <w:lang w:val="en-US"/>
        </w:rPr>
      </w:pPr>
    </w:p>
    <w:p w14:paraId="7738ABCB" w14:textId="0E64DB34" w:rsidR="003548A8" w:rsidRPr="00554FDB" w:rsidRDefault="003548A8" w:rsidP="003548A8">
      <w:pPr>
        <w:jc w:val="center"/>
        <w:rPr>
          <w:b/>
          <w:b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color w:val="000000" w:themeColor="text1"/>
          <w:sz w:val="22"/>
          <w:szCs w:val="22"/>
          <w:lang w:val="en-US"/>
        </w:rPr>
        <w:t>Sinh</w:t>
      </w:r>
      <w:proofErr w:type="spellEnd"/>
      <w:r w:rsidRPr="00554FDB">
        <w:rPr>
          <w:b/>
          <w:b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color w:val="000000" w:themeColor="text1"/>
          <w:sz w:val="22"/>
          <w:szCs w:val="22"/>
          <w:lang w:val="en-US"/>
        </w:rPr>
        <w:t>viên</w:t>
      </w:r>
      <w:proofErr w:type="spellEnd"/>
      <w:r w:rsidRPr="00554FDB">
        <w:rPr>
          <w:b/>
          <w:b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color w:val="000000" w:themeColor="text1"/>
          <w:sz w:val="22"/>
          <w:szCs w:val="22"/>
          <w:lang w:val="en-US"/>
        </w:rPr>
        <w:t>thực</w:t>
      </w:r>
      <w:proofErr w:type="spellEnd"/>
      <w:r w:rsidRPr="00554FDB">
        <w:rPr>
          <w:b/>
          <w:b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color w:val="000000" w:themeColor="text1"/>
          <w:sz w:val="22"/>
          <w:szCs w:val="22"/>
          <w:lang w:val="en-US"/>
        </w:rPr>
        <w:t>hiện</w:t>
      </w:r>
      <w:proofErr w:type="spellEnd"/>
    </w:p>
    <w:p w14:paraId="54238E8B" w14:textId="38185642" w:rsidR="003548A8" w:rsidRPr="00554FDB" w:rsidRDefault="00E66662" w:rsidP="003548A8">
      <w:pPr>
        <w:jc w:val="center"/>
        <w:rPr>
          <w:color w:val="000000" w:themeColor="text1"/>
          <w:sz w:val="22"/>
          <w:szCs w:val="22"/>
          <w:lang w:val="en-US"/>
        </w:rPr>
      </w:pPr>
      <w:r w:rsidRPr="00554FDB">
        <w:rPr>
          <w:color w:val="000000" w:themeColor="text1"/>
          <w:sz w:val="22"/>
          <w:szCs w:val="22"/>
          <w:lang w:val="en-US"/>
        </w:rPr>
        <w:t>19127010</w:t>
      </w:r>
      <w:r w:rsidR="003548A8" w:rsidRPr="00554FDB">
        <w:rPr>
          <w:color w:val="000000" w:themeColor="text1"/>
          <w:sz w:val="22"/>
          <w:szCs w:val="22"/>
          <w:lang w:val="en-US"/>
        </w:rPr>
        <w:t xml:space="preserve"> – </w:t>
      </w:r>
      <w:r w:rsidRPr="00554FDB">
        <w:rPr>
          <w:color w:val="000000" w:themeColor="text1"/>
          <w:sz w:val="22"/>
          <w:szCs w:val="22"/>
          <w:lang w:val="en-US"/>
        </w:rPr>
        <w:t>Nguyễn Minh An</w:t>
      </w:r>
    </w:p>
    <w:p w14:paraId="732057D0" w14:textId="3B877407" w:rsidR="003548A8" w:rsidRPr="00554FDB" w:rsidRDefault="00E66662" w:rsidP="003548A8">
      <w:pPr>
        <w:jc w:val="center"/>
        <w:rPr>
          <w:color w:val="000000" w:themeColor="text1"/>
          <w:sz w:val="22"/>
          <w:szCs w:val="22"/>
          <w:lang w:val="en-US"/>
        </w:rPr>
      </w:pPr>
      <w:r w:rsidRPr="00554FDB">
        <w:rPr>
          <w:color w:val="000000" w:themeColor="text1"/>
          <w:sz w:val="22"/>
          <w:szCs w:val="22"/>
          <w:lang w:val="en-US"/>
        </w:rPr>
        <w:t>19127049</w:t>
      </w:r>
      <w:r w:rsidR="003548A8" w:rsidRPr="00554FDB">
        <w:rPr>
          <w:color w:val="000000" w:themeColor="text1"/>
          <w:sz w:val="22"/>
          <w:szCs w:val="22"/>
          <w:lang w:val="en-US"/>
        </w:rPr>
        <w:t xml:space="preserve"> – </w:t>
      </w:r>
      <w:proofErr w:type="spellStart"/>
      <w:r w:rsidRPr="00554FDB">
        <w:rPr>
          <w:color w:val="000000" w:themeColor="text1"/>
          <w:sz w:val="22"/>
          <w:szCs w:val="22"/>
          <w:lang w:val="en-US"/>
        </w:rPr>
        <w:t>Đoàn</w:t>
      </w:r>
      <w:proofErr w:type="spellEnd"/>
      <w:r w:rsidRPr="00554FDB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color w:val="000000" w:themeColor="text1"/>
          <w:sz w:val="22"/>
          <w:szCs w:val="22"/>
          <w:lang w:val="en-US"/>
        </w:rPr>
        <w:t>Hương</w:t>
      </w:r>
      <w:proofErr w:type="spellEnd"/>
      <w:r w:rsidRPr="00554FDB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color w:val="000000" w:themeColor="text1"/>
          <w:sz w:val="22"/>
          <w:szCs w:val="22"/>
          <w:lang w:val="en-US"/>
        </w:rPr>
        <w:t>Ngàn</w:t>
      </w:r>
      <w:proofErr w:type="spellEnd"/>
    </w:p>
    <w:p w14:paraId="3AD5C74A" w14:textId="74513D57" w:rsidR="00DC363E" w:rsidRPr="00554FDB" w:rsidRDefault="00E66662" w:rsidP="003548A8">
      <w:pPr>
        <w:jc w:val="center"/>
        <w:rPr>
          <w:color w:val="000000" w:themeColor="text1"/>
          <w:sz w:val="22"/>
          <w:szCs w:val="22"/>
          <w:lang w:val="en-US"/>
        </w:rPr>
        <w:sectPr w:rsidR="00DC363E" w:rsidRPr="00554FDB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554FDB">
        <w:rPr>
          <w:color w:val="000000" w:themeColor="text1"/>
          <w:sz w:val="22"/>
          <w:szCs w:val="22"/>
          <w:lang w:val="en-US"/>
        </w:rPr>
        <w:t>19127067</w:t>
      </w:r>
      <w:r w:rsidR="00DC363E" w:rsidRPr="00554FDB">
        <w:rPr>
          <w:color w:val="000000" w:themeColor="text1"/>
          <w:sz w:val="22"/>
          <w:szCs w:val="22"/>
          <w:lang w:val="en-US"/>
        </w:rPr>
        <w:t xml:space="preserve"> – </w:t>
      </w:r>
      <w:r w:rsidRPr="00554FDB">
        <w:rPr>
          <w:color w:val="000000" w:themeColor="text1"/>
          <w:sz w:val="22"/>
          <w:szCs w:val="22"/>
          <w:lang w:val="en-US"/>
        </w:rPr>
        <w:t>Hoàng Như Thanh</w:t>
      </w:r>
    </w:p>
    <w:p w14:paraId="364B3E1F" w14:textId="77777777" w:rsidR="007A1DE8" w:rsidRPr="00554FDB" w:rsidRDefault="007A1DE8" w:rsidP="007A1DE8">
      <w:pPr>
        <w:spacing w:line="240" w:lineRule="auto"/>
        <w:jc w:val="center"/>
        <w:rPr>
          <w:rFonts w:eastAsia="SimSun"/>
          <w:b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lastRenderedPageBreak/>
        <w:t>Bảng</w:t>
      </w:r>
      <w:proofErr w:type="spellEnd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>ghi</w:t>
      </w:r>
      <w:proofErr w:type="spellEnd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>nhận</w:t>
      </w:r>
      <w:proofErr w:type="spellEnd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>thay</w:t>
      </w:r>
      <w:proofErr w:type="spellEnd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>đổi</w:t>
      </w:r>
      <w:proofErr w:type="spellEnd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>tài</w:t>
      </w:r>
      <w:proofErr w:type="spellEnd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eastAsia="SimSun"/>
          <w:b/>
          <w:color w:val="000000" w:themeColor="text1"/>
          <w:sz w:val="22"/>
          <w:szCs w:val="22"/>
          <w:lang w:val="en-US"/>
        </w:rPr>
        <w:t>liệu</w:t>
      </w:r>
      <w:proofErr w:type="spellEnd"/>
      <w:r w:rsidR="0099744F" w:rsidRPr="00554FDB">
        <w:rPr>
          <w:rFonts w:eastAsia="SimSun"/>
          <w:b/>
          <w:color w:val="000000" w:themeColor="text1"/>
          <w:sz w:val="22"/>
          <w:szCs w:val="22"/>
          <w:lang w:val="en-US"/>
        </w:rPr>
        <w:t xml:space="preserve"> </w:t>
      </w:r>
    </w:p>
    <w:p w14:paraId="7F9AF5BD" w14:textId="77777777" w:rsidR="007A1DE8" w:rsidRPr="00554FDB" w:rsidRDefault="007A1DE8" w:rsidP="007A1DE8">
      <w:pPr>
        <w:jc w:val="both"/>
        <w:rPr>
          <w:rFonts w:eastAsia="SimSun"/>
          <w:color w:val="000000" w:themeColor="text1"/>
          <w:sz w:val="22"/>
          <w:szCs w:val="22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8E304B" w:rsidRPr="00554FDB" w14:paraId="60FCCC38" w14:textId="77777777" w:rsidTr="00552D76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D242A0" w14:textId="77777777" w:rsidR="00E95D0C" w:rsidRPr="00554FDB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52F4C6" w14:textId="77777777" w:rsidR="00E95D0C" w:rsidRPr="00554FDB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Phiên</w:t>
            </w:r>
            <w:proofErr w:type="spellEnd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54B7D" w14:textId="77777777" w:rsidR="00E95D0C" w:rsidRPr="00554FDB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Mô</w:t>
            </w:r>
            <w:proofErr w:type="spellEnd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ADC21D" w14:textId="77777777" w:rsidR="00E95D0C" w:rsidRPr="00554FDB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Người</w:t>
            </w:r>
            <w:proofErr w:type="spellEnd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thay</w:t>
            </w:r>
            <w:proofErr w:type="spellEnd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b/>
                <w:color w:val="000000" w:themeColor="text1"/>
                <w:sz w:val="22"/>
                <w:szCs w:val="22"/>
                <w:lang w:val="en-US"/>
              </w:rPr>
              <w:t>đổi</w:t>
            </w:r>
            <w:proofErr w:type="spellEnd"/>
          </w:p>
        </w:tc>
      </w:tr>
      <w:tr w:rsidR="008E304B" w:rsidRPr="00554FDB" w14:paraId="70E31D1D" w14:textId="77777777" w:rsidTr="00552D76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335995" w14:textId="4F8A22A2" w:rsidR="00E95D0C" w:rsidRPr="00554FDB" w:rsidRDefault="001D2F28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13</w:t>
            </w:r>
            <w:r w:rsidR="00E95D0C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/</w:t>
            </w: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04</w:t>
            </w:r>
            <w:r w:rsidR="00E95D0C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/</w:t>
            </w: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08FC9" w14:textId="7E76C658" w:rsidR="00E95D0C" w:rsidRPr="00554FDB" w:rsidRDefault="001D2F28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89E31" w14:textId="77777777" w:rsidR="00E95D0C" w:rsidRPr="00554FDB" w:rsidRDefault="001D2F28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Viết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phần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sách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</w:p>
          <w:p w14:paraId="2E98BFA7" w14:textId="0329BD21" w:rsidR="001323F7" w:rsidRPr="00554FDB" w:rsidRDefault="001323F7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Mô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tả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chi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tiết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từ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1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đến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9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D34E6" w14:textId="53AD29E3" w:rsidR="00E95D0C" w:rsidRPr="00554FDB" w:rsidRDefault="001D2F28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Hoàng Như Thanh</w:t>
            </w:r>
          </w:p>
        </w:tc>
      </w:tr>
      <w:tr w:rsidR="008E304B" w:rsidRPr="00554FDB" w14:paraId="0FC241F9" w14:textId="77777777" w:rsidTr="00552D76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0DF44" w14:textId="00DDAF49" w:rsidR="00E95D0C" w:rsidRPr="00554FDB" w:rsidRDefault="004259B3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14/04/2022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E205BF" w14:textId="7B766FFB" w:rsidR="00E95D0C" w:rsidRPr="00554FDB" w:rsidRDefault="004259B3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36C9F" w14:textId="0C198F76" w:rsidR="00E95D0C" w:rsidRPr="00554FDB" w:rsidRDefault="001323F7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Mô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tả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chi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tiết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từ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9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đến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12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6AC989" w14:textId="79855C05" w:rsidR="00E95D0C" w:rsidRPr="00554FDB" w:rsidRDefault="004259B3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Nguyễn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Minh An</w:t>
            </w:r>
            <w:r w:rsidR="001323F7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r w:rsidR="001323F7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Đoàn</w:t>
            </w:r>
            <w:proofErr w:type="spellEnd"/>
            <w:r w:rsidR="001323F7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323F7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Hương</w:t>
            </w:r>
            <w:proofErr w:type="spellEnd"/>
            <w:r w:rsidR="001323F7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323F7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Ngàn</w:t>
            </w:r>
            <w:proofErr w:type="spellEnd"/>
          </w:p>
        </w:tc>
      </w:tr>
      <w:tr w:rsidR="003C14CD" w:rsidRPr="00554FDB" w14:paraId="5F9CE588" w14:textId="77777777" w:rsidTr="00552D76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5A2E6B" w14:textId="0E72289B" w:rsidR="003C14CD" w:rsidRPr="00554FDB" w:rsidRDefault="003C14CD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23/04/2022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B3981D" w14:textId="5EF27F42" w:rsidR="003C14CD" w:rsidRPr="00554FDB" w:rsidRDefault="003C14CD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DF50D4" w14:textId="40787CD4" w:rsidR="003C14CD" w:rsidRPr="00554FDB" w:rsidRDefault="00C55FDE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Cập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nhật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giao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diện</w:t>
            </w:r>
            <w:proofErr w:type="spellEnd"/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Quản</w:t>
            </w:r>
            <w:proofErr w:type="spellEnd"/>
            <w:r w:rsidR="0059315C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trị</w:t>
            </w:r>
            <w:proofErr w:type="spellEnd"/>
            <w:r w:rsidR="0059315C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viên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2C82A5" w14:textId="3E022171" w:rsidR="003C14CD" w:rsidRPr="00554FDB" w:rsidRDefault="00C55FDE" w:rsidP="001A0D80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rFonts w:eastAsia="SimSun"/>
                <w:color w:val="000000" w:themeColor="text1"/>
                <w:sz w:val="22"/>
                <w:szCs w:val="22"/>
                <w:lang w:val="en-US"/>
              </w:rPr>
              <w:t>Hoàng Như Thanh</w:t>
            </w:r>
          </w:p>
        </w:tc>
      </w:tr>
    </w:tbl>
    <w:p w14:paraId="2B04E7C1" w14:textId="77777777" w:rsidR="00A23833" w:rsidRPr="00554FDB" w:rsidRDefault="00A23833" w:rsidP="001A0D80">
      <w:pPr>
        <w:pStyle w:val="Title"/>
        <w:rPr>
          <w:rFonts w:ascii="Times New Roman" w:hAnsi="Times New Roman"/>
          <w:color w:val="000000" w:themeColor="text1"/>
          <w:sz w:val="22"/>
          <w:szCs w:val="22"/>
          <w:lang w:val="en-US"/>
        </w:rPr>
      </w:pPr>
    </w:p>
    <w:p w14:paraId="7ED02C60" w14:textId="77777777" w:rsidR="00AE7A6C" w:rsidRPr="00554FDB" w:rsidRDefault="00A23833" w:rsidP="00AE7A6C">
      <w:pPr>
        <w:pStyle w:val="Title"/>
        <w:rPr>
          <w:rFonts w:ascii="Times New Roman" w:hAnsi="Times New Roman"/>
          <w:color w:val="000000" w:themeColor="text1"/>
          <w:sz w:val="22"/>
          <w:szCs w:val="22"/>
          <w:lang w:val="en-US"/>
        </w:rPr>
      </w:pPr>
      <w:r w:rsidRPr="00554FDB">
        <w:rPr>
          <w:rFonts w:ascii="Times New Roman" w:hAnsi="Times New Roman"/>
          <w:color w:val="000000" w:themeColor="text1"/>
          <w:sz w:val="22"/>
          <w:szCs w:val="22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vi-VN"/>
        </w:rPr>
        <w:id w:val="1351912246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13436C0B" w14:textId="74E28E37" w:rsidR="00AE7A6C" w:rsidRPr="00554FDB" w:rsidRDefault="00AE7A6C" w:rsidP="00AE7A6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22"/>
              <w:szCs w:val="22"/>
            </w:rPr>
          </w:pPr>
          <w:proofErr w:type="spellStart"/>
          <w:r w:rsidRPr="00554FDB">
            <w:rPr>
              <w:rFonts w:ascii="Times New Roman" w:hAnsi="Times New Roman" w:cs="Times New Roman"/>
              <w:color w:val="000000" w:themeColor="text1"/>
              <w:sz w:val="22"/>
              <w:szCs w:val="22"/>
            </w:rPr>
            <w:t>Mục</w:t>
          </w:r>
          <w:proofErr w:type="spellEnd"/>
          <w:r w:rsidRPr="00554FDB">
            <w:rPr>
              <w:rFonts w:ascii="Times New Roman" w:hAnsi="Times New Roman" w:cs="Times New Roman"/>
              <w:color w:val="000000" w:themeColor="text1"/>
              <w:sz w:val="22"/>
              <w:szCs w:val="22"/>
            </w:rPr>
            <w:t xml:space="preserve"> </w:t>
          </w:r>
          <w:proofErr w:type="spellStart"/>
          <w:r w:rsidRPr="00554FDB">
            <w:rPr>
              <w:rFonts w:ascii="Times New Roman" w:hAnsi="Times New Roman" w:cs="Times New Roman"/>
              <w:color w:val="000000" w:themeColor="text1"/>
              <w:sz w:val="22"/>
              <w:szCs w:val="22"/>
            </w:rPr>
            <w:t>lục</w:t>
          </w:r>
          <w:proofErr w:type="spellEnd"/>
        </w:p>
        <w:p w14:paraId="75877EF2" w14:textId="74828553" w:rsidR="00AE7A6C" w:rsidRPr="00554FDB" w:rsidRDefault="00AE7A6C">
          <w:pPr>
            <w:pStyle w:val="TOC1"/>
            <w:tabs>
              <w:tab w:val="left" w:pos="432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r w:rsidRPr="00554FDB">
            <w:rPr>
              <w:sz w:val="22"/>
              <w:szCs w:val="22"/>
            </w:rPr>
            <w:fldChar w:fldCharType="begin"/>
          </w:r>
          <w:r w:rsidRPr="00554FDB">
            <w:rPr>
              <w:sz w:val="22"/>
              <w:szCs w:val="22"/>
            </w:rPr>
            <w:instrText xml:space="preserve"> TOC \o "1-3" \h \z \u </w:instrText>
          </w:r>
          <w:r w:rsidRPr="00554FDB">
            <w:rPr>
              <w:sz w:val="22"/>
              <w:szCs w:val="22"/>
            </w:rPr>
            <w:fldChar w:fldCharType="separate"/>
          </w:r>
          <w:hyperlink w:anchor="_Toc101655822" w:history="1">
            <w:r w:rsidRPr="00554FDB">
              <w:rPr>
                <w:rStyle w:val="Hyperlink"/>
                <w:noProof/>
                <w:sz w:val="22"/>
                <w:szCs w:val="22"/>
              </w:rPr>
              <w:t>1.</w:t>
            </w:r>
            <w:r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Pr="00554FDB">
              <w:rPr>
                <w:rStyle w:val="Hyperlink"/>
                <w:noProof/>
                <w:sz w:val="22"/>
                <w:szCs w:val="22"/>
              </w:rPr>
              <w:t>Danh sách các màn hình</w:t>
            </w:r>
            <w:r w:rsidRPr="00554FDB">
              <w:rPr>
                <w:noProof/>
                <w:webHidden/>
                <w:sz w:val="22"/>
                <w:szCs w:val="22"/>
              </w:rPr>
              <w:tab/>
            </w:r>
            <w:r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Pr="00554FDB">
              <w:rPr>
                <w:noProof/>
                <w:webHidden/>
                <w:sz w:val="22"/>
                <w:szCs w:val="22"/>
              </w:rPr>
              <w:instrText xml:space="preserve"> PAGEREF _Toc101655822 \h </w:instrText>
            </w:r>
            <w:r w:rsidRPr="00554FDB">
              <w:rPr>
                <w:noProof/>
                <w:webHidden/>
                <w:sz w:val="22"/>
                <w:szCs w:val="22"/>
              </w:rPr>
            </w:r>
            <w:r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554FDB">
              <w:rPr>
                <w:noProof/>
                <w:webHidden/>
                <w:sz w:val="22"/>
                <w:szCs w:val="22"/>
              </w:rPr>
              <w:t>3</w:t>
            </w:r>
            <w:r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1DF49C" w14:textId="5DDCADFF" w:rsidR="00AE7A6C" w:rsidRPr="00554FDB" w:rsidRDefault="00283538">
          <w:pPr>
            <w:pStyle w:val="TOC1"/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23" w:history="1">
            <w:r w:rsidR="00AE7A6C" w:rsidRPr="00554FDB">
              <w:rPr>
                <w:rStyle w:val="Hyperlink"/>
                <w:noProof/>
                <w:sz w:val="22"/>
                <w:szCs w:val="22"/>
              </w:rPr>
              <w:t>Mô tả chi tiết mỗi màn hình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_Toc101655823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4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3DF7B0" w14:textId="39B326D6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24" w:history="1"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1.1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Mô tả chung về layout (header và footer)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_Toc101655824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4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53EDCF" w14:textId="26E42A0C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25" w:history="1"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1.2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Mô tả chung về card item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_Toc101655825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5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D6F3FD" w14:textId="72879437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26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1.3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chính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_Toc101655826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6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5B304B" w14:textId="7E5139C8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27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1.4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danh sách sản phẩm theo danh mục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_Toc101655827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8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5858A0" w14:textId="2D88F7D6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28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1.5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chi tiết sản phẩm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_Toc101655828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9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4CF8D9" w14:textId="71EE1FDB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29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1.6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đăng nhập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_Toc101655829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10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F36717" w14:textId="775E83FE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30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1.7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đăng ký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_Toc101655830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11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9C6910E" w14:textId="3B710585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31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1.8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xem danh sách đơn hàng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_Toc101655831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12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1B7ACAA" w14:textId="49F02BB5" w:rsidR="00AE7A6C" w:rsidRPr="00554FDB" w:rsidRDefault="00283538">
          <w:pPr>
            <w:pStyle w:val="TOC2"/>
            <w:tabs>
              <w:tab w:val="left" w:pos="10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32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1.9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chỉnh sửa thông giao hàng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_Toc101655832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13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67C2C8" w14:textId="0C9BA15A" w:rsidR="00AE7A6C" w:rsidRPr="00554FDB" w:rsidRDefault="00283538">
          <w:pPr>
            <w:pStyle w:val="TOC2"/>
            <w:tabs>
              <w:tab w:val="left" w:pos="12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33" w:history="1"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1.10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noProof/>
                <w:sz w:val="22"/>
                <w:szCs w:val="22"/>
                <w:lang w:val="en-US"/>
              </w:rPr>
              <w:t>Màn hình xem giỏ hàng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_Toc101655833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14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A8685F" w14:textId="31316C18" w:rsidR="00AE7A6C" w:rsidRPr="00554FDB" w:rsidRDefault="00283538">
          <w:pPr>
            <w:pStyle w:val="TOC2"/>
            <w:tabs>
              <w:tab w:val="left" w:pos="12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34" w:history="1"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1.11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</w:rPr>
              <w:t>Màn</w:t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 xml:space="preserve"> hình Quản trị viên chỉnh sửa order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_Toc101655834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15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0B8C5C6" w14:textId="469C4CFF" w:rsidR="00AE7A6C" w:rsidRPr="00554FDB" w:rsidRDefault="00283538">
          <w:pPr>
            <w:pStyle w:val="TOC2"/>
            <w:tabs>
              <w:tab w:val="left" w:pos="12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35" w:history="1"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1.12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 xml:space="preserve">Màn </w:t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</w:rPr>
              <w:t>hình</w:t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 xml:space="preserve"> Quản trị viên xem, CRUD sản phẩm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_Toc101655835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16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881ECA" w14:textId="17BE13E5" w:rsidR="00AE7A6C" w:rsidRPr="00554FDB" w:rsidRDefault="00283538">
          <w:pPr>
            <w:pStyle w:val="TOC2"/>
            <w:tabs>
              <w:tab w:val="left" w:pos="1200"/>
            </w:tabs>
            <w:rPr>
              <w:rFonts w:eastAsiaTheme="minorEastAsia"/>
              <w:noProof/>
              <w:sz w:val="22"/>
              <w:szCs w:val="22"/>
              <w:lang w:val="en-US" w:eastAsia="ja-JP"/>
            </w:rPr>
          </w:pPr>
          <w:hyperlink w:anchor="_Toc101655836" w:history="1"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1.13</w:t>
            </w:r>
            <w:r w:rsidR="00AE7A6C" w:rsidRPr="00554FDB">
              <w:rPr>
                <w:rFonts w:eastAsiaTheme="minorEastAsia"/>
                <w:noProof/>
                <w:sz w:val="22"/>
                <w:szCs w:val="22"/>
                <w:lang w:val="en-US" w:eastAsia="ja-JP"/>
              </w:rPr>
              <w:tab/>
            </w:r>
            <w:r w:rsidR="00AE7A6C" w:rsidRPr="00554FDB">
              <w:rPr>
                <w:rStyle w:val="Hyperlink"/>
                <w:i/>
                <w:iCs/>
                <w:noProof/>
                <w:sz w:val="22"/>
                <w:szCs w:val="22"/>
                <w:lang w:val="en-US"/>
              </w:rPr>
              <w:t>Màn hình Quản trị viên xem danh sách người dùng</w:t>
            </w:r>
            <w:r w:rsidR="00AE7A6C" w:rsidRPr="00554FDB">
              <w:rPr>
                <w:noProof/>
                <w:webHidden/>
                <w:sz w:val="22"/>
                <w:szCs w:val="22"/>
              </w:rPr>
              <w:tab/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begin"/>
            </w:r>
            <w:r w:rsidR="00AE7A6C" w:rsidRPr="00554FDB">
              <w:rPr>
                <w:noProof/>
                <w:webHidden/>
                <w:sz w:val="22"/>
                <w:szCs w:val="22"/>
              </w:rPr>
              <w:instrText xml:space="preserve"> PAGEREF _Toc101655836 \h </w:instrText>
            </w:r>
            <w:r w:rsidR="00AE7A6C" w:rsidRPr="00554FDB">
              <w:rPr>
                <w:noProof/>
                <w:webHidden/>
                <w:sz w:val="22"/>
                <w:szCs w:val="22"/>
              </w:rPr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E7A6C" w:rsidRPr="00554FDB">
              <w:rPr>
                <w:noProof/>
                <w:webHidden/>
                <w:sz w:val="22"/>
                <w:szCs w:val="22"/>
              </w:rPr>
              <w:t>19</w:t>
            </w:r>
            <w:r w:rsidR="00AE7A6C" w:rsidRPr="00554F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949D91" w14:textId="720E0597" w:rsidR="00AE7A6C" w:rsidRPr="00554FDB" w:rsidRDefault="00AE7A6C">
          <w:pPr>
            <w:rPr>
              <w:sz w:val="22"/>
              <w:szCs w:val="22"/>
            </w:rPr>
          </w:pPr>
          <w:r w:rsidRPr="00554FDB">
            <w:rPr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763BAB2E" w14:textId="1DAC8753" w:rsidR="00AE7A6C" w:rsidRPr="00554FDB" w:rsidRDefault="00AE7A6C" w:rsidP="00AE7A6C">
      <w:pPr>
        <w:pStyle w:val="Title"/>
        <w:rPr>
          <w:rFonts w:ascii="Times New Roman" w:hAnsi="Times New Roman"/>
          <w:color w:val="000000" w:themeColor="text1"/>
          <w:sz w:val="22"/>
          <w:szCs w:val="22"/>
          <w:lang w:val="en-US"/>
        </w:rPr>
      </w:pPr>
      <w:r w:rsidRPr="00554FDB">
        <w:rPr>
          <w:rFonts w:ascii="Times New Roman" w:hAnsi="Times New Roman"/>
          <w:color w:val="000000" w:themeColor="text1"/>
          <w:sz w:val="22"/>
          <w:szCs w:val="22"/>
          <w:lang w:val="en-US"/>
        </w:rPr>
        <w:t xml:space="preserve"> </w:t>
      </w:r>
    </w:p>
    <w:p w14:paraId="1EF4274E" w14:textId="4EAB8EB2" w:rsidR="00C14AB8" w:rsidRPr="00554FDB" w:rsidRDefault="00C14AB8" w:rsidP="00C14AB8">
      <w:pPr>
        <w:pStyle w:val="BodyText"/>
        <w:jc w:val="both"/>
        <w:rPr>
          <w:color w:val="000000" w:themeColor="text1"/>
          <w:sz w:val="22"/>
          <w:szCs w:val="22"/>
          <w:lang w:val="en-US"/>
        </w:rPr>
      </w:pPr>
    </w:p>
    <w:p w14:paraId="17949B8D" w14:textId="77777777" w:rsidR="00C14AB8" w:rsidRPr="00554FDB" w:rsidRDefault="00C14AB8">
      <w:pPr>
        <w:widowControl/>
        <w:spacing w:line="240" w:lineRule="auto"/>
        <w:rPr>
          <w:color w:val="000000" w:themeColor="text1"/>
          <w:sz w:val="22"/>
          <w:szCs w:val="22"/>
          <w:lang w:val="en-US"/>
        </w:rPr>
      </w:pPr>
      <w:r w:rsidRPr="00554FDB">
        <w:rPr>
          <w:color w:val="000000" w:themeColor="text1"/>
          <w:sz w:val="22"/>
          <w:szCs w:val="22"/>
          <w:lang w:val="en-US"/>
        </w:rPr>
        <w:br w:type="page"/>
      </w:r>
    </w:p>
    <w:p w14:paraId="5EDA8F99" w14:textId="029F894D" w:rsidR="00767CB6" w:rsidRPr="00554FDB" w:rsidRDefault="00767CB6" w:rsidP="008E304B">
      <w:pPr>
        <w:pStyle w:val="Heading1"/>
        <w:spacing w:line="360" w:lineRule="auto"/>
        <w:jc w:val="both"/>
        <w:rPr>
          <w:rFonts w:ascii="Times New Roman" w:hAnsi="Times New Roman"/>
          <w:color w:val="000000" w:themeColor="text1"/>
          <w:sz w:val="22"/>
          <w:szCs w:val="22"/>
        </w:rPr>
      </w:pPr>
      <w:bookmarkStart w:id="0" w:name="_Toc176926925"/>
      <w:bookmarkStart w:id="1" w:name="_Toc100844129"/>
      <w:bookmarkStart w:id="2" w:name="_Toc101655822"/>
      <w:r w:rsidRPr="00554FDB">
        <w:rPr>
          <w:rFonts w:ascii="Times New Roman" w:hAnsi="Times New Roman"/>
          <w:color w:val="000000" w:themeColor="text1"/>
          <w:sz w:val="22"/>
          <w:szCs w:val="22"/>
        </w:rPr>
        <w:lastRenderedPageBreak/>
        <w:t>Danh sách các màn hình</w:t>
      </w:r>
      <w:bookmarkEnd w:id="0"/>
      <w:bookmarkEnd w:id="1"/>
      <w:bookmarkEnd w:id="2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176"/>
        <w:gridCol w:w="3610"/>
        <w:gridCol w:w="4855"/>
      </w:tblGrid>
      <w:tr w:rsidR="008E304B" w:rsidRPr="00554FDB" w14:paraId="5B35ABD1" w14:textId="77777777" w:rsidTr="00034A70">
        <w:tc>
          <w:tcPr>
            <w:tcW w:w="1176" w:type="dxa"/>
            <w:shd w:val="clear" w:color="auto" w:fill="EEECE1" w:themeFill="background2"/>
            <w:vAlign w:val="center"/>
          </w:tcPr>
          <w:p w14:paraId="01C3C823" w14:textId="77777777" w:rsidR="00767CB6" w:rsidRPr="00554FDB" w:rsidRDefault="00767CB6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</w:rPr>
              <w:t>STT</w:t>
            </w:r>
          </w:p>
        </w:tc>
        <w:tc>
          <w:tcPr>
            <w:tcW w:w="3610" w:type="dxa"/>
            <w:shd w:val="clear" w:color="auto" w:fill="EEECE1" w:themeFill="background2"/>
            <w:vAlign w:val="center"/>
          </w:tcPr>
          <w:p w14:paraId="4EE19B3D" w14:textId="77777777" w:rsidR="00767CB6" w:rsidRPr="00554FDB" w:rsidRDefault="00767CB6" w:rsidP="008975C0">
            <w:pPr>
              <w:pStyle w:val="BodyText"/>
              <w:spacing w:after="0" w:line="240" w:lineRule="auto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</w:rPr>
              <w:t>Tên màn hình</w:t>
            </w:r>
          </w:p>
        </w:tc>
        <w:tc>
          <w:tcPr>
            <w:tcW w:w="4855" w:type="dxa"/>
            <w:shd w:val="clear" w:color="auto" w:fill="EEECE1" w:themeFill="background2"/>
            <w:vAlign w:val="center"/>
          </w:tcPr>
          <w:p w14:paraId="400D59AA" w14:textId="77777777" w:rsidR="00767CB6" w:rsidRPr="00554FDB" w:rsidRDefault="00767CB6" w:rsidP="008975C0">
            <w:pPr>
              <w:pStyle w:val="BodyText"/>
              <w:spacing w:after="0" w:line="240" w:lineRule="auto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</w:rPr>
              <w:t>Ý nghĩa/Ghi chú</w:t>
            </w:r>
          </w:p>
        </w:tc>
      </w:tr>
      <w:tr w:rsidR="008E304B" w:rsidRPr="00554FDB" w14:paraId="029CAF7B" w14:textId="77777777" w:rsidTr="00034A70">
        <w:tc>
          <w:tcPr>
            <w:tcW w:w="1176" w:type="dxa"/>
            <w:vAlign w:val="center"/>
          </w:tcPr>
          <w:p w14:paraId="350D61B2" w14:textId="35DCAE93" w:rsidR="00767CB6" w:rsidRPr="00554FDB" w:rsidRDefault="00393FA9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1</w:t>
            </w:r>
          </w:p>
        </w:tc>
        <w:tc>
          <w:tcPr>
            <w:tcW w:w="3610" w:type="dxa"/>
            <w:vAlign w:val="center"/>
          </w:tcPr>
          <w:p w14:paraId="5D69AB4D" w14:textId="12ADE096" w:rsidR="00767CB6" w:rsidRPr="00554FDB" w:rsidRDefault="00393FA9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500BA" w:rsidRPr="00554FDB">
              <w:rPr>
                <w:color w:val="000000" w:themeColor="text1"/>
                <w:sz w:val="22"/>
                <w:szCs w:val="22"/>
                <w:lang w:val="en-US"/>
              </w:rPr>
              <w:t>chính</w:t>
            </w:r>
            <w:proofErr w:type="spellEnd"/>
          </w:p>
        </w:tc>
        <w:tc>
          <w:tcPr>
            <w:tcW w:w="4855" w:type="dxa"/>
            <w:vAlign w:val="center"/>
          </w:tcPr>
          <w:p w14:paraId="39DD874F" w14:textId="540CD834" w:rsidR="00767CB6" w:rsidRPr="00554FDB" w:rsidRDefault="00EA6490" w:rsidP="008975C0">
            <w:pPr>
              <w:pStyle w:val="BodyText"/>
              <w:spacing w:after="0" w:line="240" w:lineRule="auto"/>
              <w:ind w:left="171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mặc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định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mở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lên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khi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mở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trang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web</w:t>
            </w:r>
            <w:r w:rsidR="00A325E3"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15F77AC0" w14:textId="77777777" w:rsidTr="00034A70">
        <w:tc>
          <w:tcPr>
            <w:tcW w:w="1176" w:type="dxa"/>
            <w:vAlign w:val="center"/>
          </w:tcPr>
          <w:p w14:paraId="747A730B" w14:textId="0D458AD1" w:rsidR="00393FA9" w:rsidRPr="00554FDB" w:rsidRDefault="00393FA9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2</w:t>
            </w:r>
          </w:p>
        </w:tc>
        <w:tc>
          <w:tcPr>
            <w:tcW w:w="3610" w:type="dxa"/>
            <w:vAlign w:val="center"/>
          </w:tcPr>
          <w:p w14:paraId="189C58AC" w14:textId="5EDBC432" w:rsidR="00393FA9" w:rsidRPr="00554FDB" w:rsidRDefault="00393FA9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bookmarkStart w:id="3" w:name="_Hlk100746655"/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sách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sản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phẩm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theo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mục</w:t>
            </w:r>
            <w:bookmarkEnd w:id="3"/>
            <w:proofErr w:type="spellEnd"/>
          </w:p>
        </w:tc>
        <w:tc>
          <w:tcPr>
            <w:tcW w:w="4855" w:type="dxa"/>
            <w:vAlign w:val="center"/>
          </w:tcPr>
          <w:p w14:paraId="410272B6" w14:textId="1403B7F2" w:rsidR="00393FA9" w:rsidRPr="00554FDB" w:rsidRDefault="00EA6490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hiển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thị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những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sản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phẩm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thuộc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một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mục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được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yêu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cầu</w:t>
            </w:r>
            <w:proofErr w:type="spellEnd"/>
            <w:r w:rsidR="00314CD6"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1782BAD0" w14:textId="77777777" w:rsidTr="00034A70">
        <w:tc>
          <w:tcPr>
            <w:tcW w:w="1176" w:type="dxa"/>
            <w:vAlign w:val="center"/>
          </w:tcPr>
          <w:p w14:paraId="522CC7EE" w14:textId="3FEB31D1" w:rsidR="00393FA9" w:rsidRPr="00554FDB" w:rsidRDefault="00393FA9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3</w:t>
            </w:r>
          </w:p>
        </w:tc>
        <w:tc>
          <w:tcPr>
            <w:tcW w:w="3610" w:type="dxa"/>
            <w:vAlign w:val="center"/>
          </w:tcPr>
          <w:p w14:paraId="1AFEC76F" w14:textId="6971831C" w:rsidR="00393FA9" w:rsidRPr="00554FDB" w:rsidRDefault="00393FA9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chi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tiết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sản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phẩm</w:t>
            </w:r>
            <w:proofErr w:type="spellEnd"/>
          </w:p>
        </w:tc>
        <w:tc>
          <w:tcPr>
            <w:tcW w:w="4855" w:type="dxa"/>
            <w:vAlign w:val="center"/>
          </w:tcPr>
          <w:p w14:paraId="3B35BC39" w14:textId="69D898C2" w:rsidR="00393FA9" w:rsidRPr="00554FDB" w:rsidRDefault="00EA6490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để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người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dùng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những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tin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liên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quan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đến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sản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phẩm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0A7755" w:rsidRPr="00554FDB" w14:paraId="6BB16BA3" w14:textId="77777777" w:rsidTr="00034A70">
        <w:tc>
          <w:tcPr>
            <w:tcW w:w="1176" w:type="dxa"/>
            <w:vAlign w:val="center"/>
          </w:tcPr>
          <w:p w14:paraId="67614361" w14:textId="107B4155" w:rsidR="000A7755" w:rsidRPr="00554FDB" w:rsidRDefault="000A7755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4</w:t>
            </w:r>
          </w:p>
        </w:tc>
        <w:tc>
          <w:tcPr>
            <w:tcW w:w="3610" w:type="dxa"/>
            <w:vAlign w:val="center"/>
          </w:tcPr>
          <w:p w14:paraId="1962D8E0" w14:textId="57AA4CD0" w:rsidR="000A7755" w:rsidRPr="00554FDB" w:rsidRDefault="000A7755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hiển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thị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kết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quả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tìm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kiếm</w:t>
            </w:r>
            <w:proofErr w:type="spellEnd"/>
          </w:p>
        </w:tc>
        <w:tc>
          <w:tcPr>
            <w:tcW w:w="4855" w:type="dxa"/>
            <w:vAlign w:val="center"/>
          </w:tcPr>
          <w:p w14:paraId="0026CDCA" w14:textId="6F3A8DDE" w:rsidR="000A7755" w:rsidRPr="00554FDB" w:rsidRDefault="000A7755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có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59DC8135" w14:textId="77777777" w:rsidTr="00034A70">
        <w:tc>
          <w:tcPr>
            <w:tcW w:w="1176" w:type="dxa"/>
            <w:vAlign w:val="center"/>
          </w:tcPr>
          <w:p w14:paraId="706D3A19" w14:textId="67737ED9" w:rsidR="00393FA9" w:rsidRPr="00554FDB" w:rsidRDefault="006968F4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5</w:t>
            </w:r>
          </w:p>
        </w:tc>
        <w:tc>
          <w:tcPr>
            <w:tcW w:w="3610" w:type="dxa"/>
            <w:vAlign w:val="center"/>
          </w:tcPr>
          <w:p w14:paraId="295AC00D" w14:textId="4FC6FD2E" w:rsidR="00393FA9" w:rsidRPr="00554FDB" w:rsidRDefault="00393FA9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đăng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nhập</w:t>
            </w:r>
            <w:proofErr w:type="spellEnd"/>
          </w:p>
        </w:tc>
        <w:tc>
          <w:tcPr>
            <w:tcW w:w="4855" w:type="dxa"/>
            <w:vAlign w:val="center"/>
          </w:tcPr>
          <w:p w14:paraId="19868D04" w14:textId="18A769C2" w:rsidR="00393FA9" w:rsidRPr="00554FDB" w:rsidRDefault="00EA6490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có</w:t>
            </w:r>
            <w:proofErr w:type="spellEnd"/>
            <w:r w:rsidR="00C61AF7"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1A712780" w14:textId="77777777" w:rsidTr="00034A70">
        <w:tc>
          <w:tcPr>
            <w:tcW w:w="1176" w:type="dxa"/>
            <w:vAlign w:val="center"/>
          </w:tcPr>
          <w:p w14:paraId="7B55B547" w14:textId="36FEC402" w:rsidR="00393FA9" w:rsidRPr="00554FDB" w:rsidRDefault="006968F4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6</w:t>
            </w:r>
          </w:p>
        </w:tc>
        <w:tc>
          <w:tcPr>
            <w:tcW w:w="3610" w:type="dxa"/>
            <w:vAlign w:val="center"/>
          </w:tcPr>
          <w:p w14:paraId="22185BA2" w14:textId="3361A438" w:rsidR="00393FA9" w:rsidRPr="00554FDB" w:rsidRDefault="00393FA9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đăng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ký</w:t>
            </w:r>
            <w:proofErr w:type="spellEnd"/>
          </w:p>
        </w:tc>
        <w:tc>
          <w:tcPr>
            <w:tcW w:w="4855" w:type="dxa"/>
            <w:vAlign w:val="center"/>
          </w:tcPr>
          <w:p w14:paraId="1B800CA0" w14:textId="1803BC87" w:rsidR="00393FA9" w:rsidRPr="00554FDB" w:rsidRDefault="00EA6490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có</w:t>
            </w:r>
            <w:proofErr w:type="spellEnd"/>
            <w:r w:rsidR="004F4663"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7669DEA7" w14:textId="77777777" w:rsidTr="00034A70">
        <w:tc>
          <w:tcPr>
            <w:tcW w:w="1176" w:type="dxa"/>
            <w:vAlign w:val="center"/>
          </w:tcPr>
          <w:p w14:paraId="02051705" w14:textId="648E0FBB" w:rsidR="00393FA9" w:rsidRPr="00554FDB" w:rsidRDefault="006968F4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7</w:t>
            </w:r>
          </w:p>
        </w:tc>
        <w:tc>
          <w:tcPr>
            <w:tcW w:w="3610" w:type="dxa"/>
            <w:vAlign w:val="center"/>
          </w:tcPr>
          <w:p w14:paraId="1850D32A" w14:textId="3F6092C1" w:rsidR="00393FA9" w:rsidRPr="00554FDB" w:rsidRDefault="000500BA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sách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đơn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hàng</w:t>
            </w:r>
            <w:proofErr w:type="spellEnd"/>
          </w:p>
        </w:tc>
        <w:tc>
          <w:tcPr>
            <w:tcW w:w="4855" w:type="dxa"/>
            <w:vAlign w:val="center"/>
          </w:tcPr>
          <w:p w14:paraId="6FC1BC83" w14:textId="29002AA4" w:rsidR="00393FA9" w:rsidRPr="00554FDB" w:rsidRDefault="00EA6490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để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người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dùng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sách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những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đơn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họ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đã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mua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50FE6425" w14:textId="77777777" w:rsidTr="00034A70">
        <w:tc>
          <w:tcPr>
            <w:tcW w:w="1176" w:type="dxa"/>
            <w:vAlign w:val="center"/>
          </w:tcPr>
          <w:p w14:paraId="6CF743E1" w14:textId="149CAF59" w:rsidR="000500BA" w:rsidRPr="00554FDB" w:rsidRDefault="006968F4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8</w:t>
            </w:r>
          </w:p>
        </w:tc>
        <w:tc>
          <w:tcPr>
            <w:tcW w:w="3610" w:type="dxa"/>
            <w:vAlign w:val="center"/>
          </w:tcPr>
          <w:p w14:paraId="64F3FF0E" w14:textId="2F67E7EC" w:rsidR="000500BA" w:rsidRPr="00554FDB" w:rsidRDefault="000500BA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chỉnh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sửa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7240BE" w:rsidRPr="00554FDB">
              <w:rPr>
                <w:color w:val="000000" w:themeColor="text1"/>
                <w:sz w:val="22"/>
                <w:szCs w:val="22"/>
                <w:lang w:val="en-US"/>
              </w:rPr>
              <w:t>giao</w:t>
            </w:r>
            <w:proofErr w:type="spellEnd"/>
            <w:r w:rsidR="007240BE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7240BE" w:rsidRPr="00554FDB">
              <w:rPr>
                <w:color w:val="000000" w:themeColor="text1"/>
                <w:sz w:val="22"/>
                <w:szCs w:val="22"/>
                <w:lang w:val="en-US"/>
              </w:rPr>
              <w:t>hàng</w:t>
            </w:r>
            <w:proofErr w:type="spellEnd"/>
          </w:p>
        </w:tc>
        <w:tc>
          <w:tcPr>
            <w:tcW w:w="4855" w:type="dxa"/>
            <w:vAlign w:val="center"/>
          </w:tcPr>
          <w:p w14:paraId="7F8CA0B6" w14:textId="06C11AC9" w:rsidR="000500BA" w:rsidRPr="00554FDB" w:rsidRDefault="00EA6490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cho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phép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người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dùng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chỉnh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sửa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tin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cá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nhân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và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tin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nhận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hàng</w:t>
            </w:r>
            <w:proofErr w:type="spellEnd"/>
            <w:r w:rsidR="0020113E"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04D1105A" w14:textId="77777777" w:rsidTr="00034A70">
        <w:tc>
          <w:tcPr>
            <w:tcW w:w="1176" w:type="dxa"/>
            <w:vAlign w:val="center"/>
          </w:tcPr>
          <w:p w14:paraId="4A54CD5C" w14:textId="3FADD1AC" w:rsidR="000500BA" w:rsidRPr="00554FDB" w:rsidRDefault="006968F4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9</w:t>
            </w:r>
          </w:p>
        </w:tc>
        <w:tc>
          <w:tcPr>
            <w:tcW w:w="3610" w:type="dxa"/>
            <w:vAlign w:val="center"/>
          </w:tcPr>
          <w:p w14:paraId="32572E2B" w14:textId="41124DA0" w:rsidR="000500BA" w:rsidRPr="00554FDB" w:rsidRDefault="000500BA" w:rsidP="008975C0">
            <w:pPr>
              <w:pStyle w:val="BodyText"/>
              <w:spacing w:after="0" w:line="240" w:lineRule="auto"/>
              <w:ind w:left="58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giỏ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hàng</w:t>
            </w:r>
            <w:proofErr w:type="spellEnd"/>
          </w:p>
        </w:tc>
        <w:tc>
          <w:tcPr>
            <w:tcW w:w="4855" w:type="dxa"/>
            <w:vAlign w:val="center"/>
          </w:tcPr>
          <w:p w14:paraId="5593091A" w14:textId="2B8653F3" w:rsidR="000500BA" w:rsidRPr="00554FDB" w:rsidRDefault="00EA6490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để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người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dùng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những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sản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phẩm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đã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đặt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vào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giỏ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hàng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và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tiến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hành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thanh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toán</w:t>
            </w:r>
            <w:proofErr w:type="spellEnd"/>
            <w:r w:rsidR="003040E0"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58799FB4" w14:textId="77777777" w:rsidTr="00034A70">
        <w:tc>
          <w:tcPr>
            <w:tcW w:w="1176" w:type="dxa"/>
            <w:vAlign w:val="center"/>
          </w:tcPr>
          <w:p w14:paraId="636D015E" w14:textId="4D0A80C5" w:rsidR="000500BA" w:rsidRPr="00554FDB" w:rsidRDefault="006968F4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10</w:t>
            </w:r>
          </w:p>
        </w:tc>
        <w:tc>
          <w:tcPr>
            <w:tcW w:w="3610" w:type="dxa"/>
            <w:vAlign w:val="center"/>
          </w:tcPr>
          <w:p w14:paraId="67DA6796" w14:textId="518D8F42" w:rsidR="000500BA" w:rsidRPr="00554FDB" w:rsidRDefault="00422E56" w:rsidP="008975C0">
            <w:pPr>
              <w:pStyle w:val="BodyText"/>
              <w:spacing w:after="0" w:line="240" w:lineRule="auto"/>
              <w:ind w:left="9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Quản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trị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viên</w:t>
            </w:r>
            <w:proofErr w:type="spellEnd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>sách</w:t>
            </w:r>
            <w:proofErr w:type="spellEnd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order</w:t>
            </w:r>
          </w:p>
        </w:tc>
        <w:tc>
          <w:tcPr>
            <w:tcW w:w="4855" w:type="dxa"/>
            <w:vAlign w:val="center"/>
          </w:tcPr>
          <w:p w14:paraId="40C4C9AC" w14:textId="729B37D0" w:rsidR="000500BA" w:rsidRPr="00554FDB" w:rsidRDefault="00422E56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4F761A" w:rsidRPr="00554FDB">
              <w:rPr>
                <w:color w:val="000000" w:themeColor="text1"/>
                <w:sz w:val="22"/>
                <w:szCs w:val="22"/>
                <w:lang w:val="en-US"/>
              </w:rPr>
              <w:t>cho</w:t>
            </w:r>
            <w:proofErr w:type="spellEnd"/>
            <w:r w:rsidR="004F761A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4F761A" w:rsidRPr="00554FDB">
              <w:rPr>
                <w:color w:val="000000" w:themeColor="text1"/>
                <w:sz w:val="22"/>
                <w:szCs w:val="22"/>
                <w:lang w:val="en-US"/>
              </w:rPr>
              <w:t>phép</w:t>
            </w:r>
            <w:proofErr w:type="spellEnd"/>
            <w:r w:rsidR="004F761A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Quản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trị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viên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có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thể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và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>cập</w:t>
            </w:r>
            <w:proofErr w:type="spellEnd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>nhật</w:t>
            </w:r>
            <w:proofErr w:type="spellEnd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>trạng</w:t>
            </w:r>
            <w:proofErr w:type="spellEnd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8187F" w:rsidRPr="00554FDB">
              <w:rPr>
                <w:color w:val="000000" w:themeColor="text1"/>
                <w:sz w:val="22"/>
                <w:szCs w:val="22"/>
                <w:lang w:val="en-US"/>
              </w:rPr>
              <w:t>thái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order</w:t>
            </w:r>
            <w:r w:rsidR="006E7408"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77E993C8" w14:textId="77777777" w:rsidTr="00034A70">
        <w:tc>
          <w:tcPr>
            <w:tcW w:w="1176" w:type="dxa"/>
            <w:vAlign w:val="center"/>
          </w:tcPr>
          <w:p w14:paraId="4CF09C86" w14:textId="2AF0C229" w:rsidR="000500BA" w:rsidRPr="00554FDB" w:rsidRDefault="006968F4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11</w:t>
            </w:r>
          </w:p>
        </w:tc>
        <w:tc>
          <w:tcPr>
            <w:tcW w:w="3610" w:type="dxa"/>
            <w:vAlign w:val="center"/>
          </w:tcPr>
          <w:p w14:paraId="45B19C3E" w14:textId="7C66015A" w:rsidR="000500BA" w:rsidRPr="00554FDB" w:rsidRDefault="00422E56" w:rsidP="008975C0">
            <w:pPr>
              <w:pStyle w:val="BodyText"/>
              <w:spacing w:after="0" w:line="240" w:lineRule="auto"/>
              <w:ind w:left="9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Quản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trị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viên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, CRUD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sản</w:t>
            </w:r>
            <w:proofErr w:type="spellEnd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phẩm</w:t>
            </w:r>
            <w:proofErr w:type="spellEnd"/>
          </w:p>
        </w:tc>
        <w:tc>
          <w:tcPr>
            <w:tcW w:w="4855" w:type="dxa"/>
            <w:vAlign w:val="center"/>
          </w:tcPr>
          <w:p w14:paraId="49C3CF03" w14:textId="5CA90008" w:rsidR="000500BA" w:rsidRPr="00554FDB" w:rsidRDefault="001250DC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có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  <w:tr w:rsidR="008E304B" w:rsidRPr="00554FDB" w14:paraId="07F3DCAE" w14:textId="77777777" w:rsidTr="00034A70">
        <w:tc>
          <w:tcPr>
            <w:tcW w:w="1176" w:type="dxa"/>
            <w:vAlign w:val="center"/>
          </w:tcPr>
          <w:p w14:paraId="56D75CDC" w14:textId="755F1FFB" w:rsidR="000500BA" w:rsidRPr="00554FDB" w:rsidRDefault="00422E56" w:rsidP="001E7955">
            <w:pPr>
              <w:pStyle w:val="BodyText"/>
              <w:spacing w:after="0" w:line="240" w:lineRule="auto"/>
              <w:ind w:left="0"/>
              <w:jc w:val="center"/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1</w:t>
            </w:r>
            <w:r w:rsidR="006968F4" w:rsidRPr="00554FDB">
              <w:rPr>
                <w:b/>
                <w:bCs/>
                <w:color w:val="000000" w:themeColor="text1"/>
                <w:sz w:val="22"/>
                <w:szCs w:val="22"/>
                <w:lang w:val="en-US"/>
              </w:rPr>
              <w:t>2</w:t>
            </w:r>
          </w:p>
        </w:tc>
        <w:tc>
          <w:tcPr>
            <w:tcW w:w="3610" w:type="dxa"/>
            <w:vAlign w:val="center"/>
          </w:tcPr>
          <w:p w14:paraId="1F1251D8" w14:textId="1ADD0589" w:rsidR="000500BA" w:rsidRPr="00554FDB" w:rsidRDefault="00422E56" w:rsidP="008975C0">
            <w:pPr>
              <w:pStyle w:val="BodyText"/>
              <w:spacing w:after="0" w:line="240" w:lineRule="auto"/>
              <w:ind w:left="96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Màn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hình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Quản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trị</w:t>
            </w:r>
            <w:proofErr w:type="spellEnd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59315C" w:rsidRPr="00554FDB">
              <w:rPr>
                <w:color w:val="000000" w:themeColor="text1"/>
                <w:sz w:val="22"/>
                <w:szCs w:val="22"/>
                <w:lang w:val="en-US"/>
              </w:rPr>
              <w:t>viên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xem</w:t>
            </w:r>
            <w:proofErr w:type="spellEnd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danh</w:t>
            </w:r>
            <w:proofErr w:type="spellEnd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sách</w:t>
            </w:r>
            <w:proofErr w:type="spellEnd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người</w:t>
            </w:r>
            <w:proofErr w:type="spellEnd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073D76" w:rsidRPr="00554FDB">
              <w:rPr>
                <w:color w:val="000000" w:themeColor="text1"/>
                <w:sz w:val="22"/>
                <w:szCs w:val="22"/>
                <w:lang w:val="en-US"/>
              </w:rPr>
              <w:t>dùng</w:t>
            </w:r>
            <w:proofErr w:type="spellEnd"/>
          </w:p>
        </w:tc>
        <w:tc>
          <w:tcPr>
            <w:tcW w:w="4855" w:type="dxa"/>
            <w:vAlign w:val="center"/>
          </w:tcPr>
          <w:p w14:paraId="1CDA90DB" w14:textId="3B0C51F5" w:rsidR="000500BA" w:rsidRPr="00554FDB" w:rsidRDefault="00346854" w:rsidP="008975C0">
            <w:pPr>
              <w:pStyle w:val="BodyText"/>
              <w:spacing w:after="0" w:line="240" w:lineRule="auto"/>
              <w:ind w:left="176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Không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có</w:t>
            </w:r>
            <w:proofErr w:type="spellEnd"/>
            <w:r w:rsidRPr="00554FDB">
              <w:rPr>
                <w:color w:val="000000" w:themeColor="text1"/>
                <w:sz w:val="22"/>
                <w:szCs w:val="22"/>
                <w:lang w:val="en-US"/>
              </w:rPr>
              <w:t>.</w:t>
            </w:r>
          </w:p>
        </w:tc>
      </w:tr>
    </w:tbl>
    <w:p w14:paraId="4330C15E" w14:textId="61FAAB68" w:rsidR="008E304B" w:rsidRPr="00554FDB" w:rsidRDefault="008E304B" w:rsidP="008E304B">
      <w:pPr>
        <w:rPr>
          <w:rStyle w:val="Emphasis"/>
          <w:sz w:val="22"/>
          <w:szCs w:val="22"/>
        </w:rPr>
      </w:pPr>
      <w:bookmarkStart w:id="4" w:name="_Toc176926926"/>
    </w:p>
    <w:p w14:paraId="688E93CA" w14:textId="77777777" w:rsidR="008E304B" w:rsidRPr="00554FDB" w:rsidRDefault="008E304B">
      <w:pPr>
        <w:widowControl/>
        <w:spacing w:line="240" w:lineRule="auto"/>
        <w:rPr>
          <w:rStyle w:val="Emphasis"/>
          <w:sz w:val="22"/>
          <w:szCs w:val="22"/>
        </w:rPr>
      </w:pPr>
      <w:r w:rsidRPr="00554FDB">
        <w:rPr>
          <w:rStyle w:val="Emphasis"/>
          <w:sz w:val="22"/>
          <w:szCs w:val="22"/>
        </w:rPr>
        <w:br w:type="page"/>
      </w:r>
    </w:p>
    <w:p w14:paraId="5004A3A0" w14:textId="09F730E5" w:rsidR="00767CB6" w:rsidRPr="00554FDB" w:rsidRDefault="00767CB6" w:rsidP="008E304B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color w:val="4F81BD" w:themeColor="accent1"/>
          <w:sz w:val="22"/>
          <w:szCs w:val="22"/>
        </w:rPr>
      </w:pPr>
      <w:bookmarkStart w:id="5" w:name="_Toc100844130"/>
      <w:bookmarkStart w:id="6" w:name="_Toc101655823"/>
      <w:r w:rsidRPr="00554FDB">
        <w:rPr>
          <w:rFonts w:ascii="Times New Roman" w:hAnsi="Times New Roman"/>
          <w:color w:val="4F81BD" w:themeColor="accent1"/>
          <w:sz w:val="22"/>
          <w:szCs w:val="22"/>
        </w:rPr>
        <w:lastRenderedPageBreak/>
        <w:t>Mô tả chi tiết mỗi màn hình</w:t>
      </w:r>
      <w:bookmarkEnd w:id="4"/>
      <w:bookmarkEnd w:id="5"/>
      <w:bookmarkEnd w:id="6"/>
    </w:p>
    <w:p w14:paraId="3A3C8F10" w14:textId="38F70AF0" w:rsidR="001C4A75" w:rsidRPr="00554FDB" w:rsidRDefault="001C4A75" w:rsidP="001C4A75">
      <w:pPr>
        <w:pStyle w:val="Heading2"/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</w:pPr>
      <w:bookmarkStart w:id="7" w:name="_Toc100844131"/>
      <w:bookmarkStart w:id="8" w:name="_Toc101655824"/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Mô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tả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chung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về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layout (header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và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footer)</w:t>
      </w:r>
      <w:bookmarkEnd w:id="7"/>
      <w:bookmarkEnd w:id="8"/>
    </w:p>
    <w:p w14:paraId="08857C12" w14:textId="564B4270" w:rsidR="001C4A75" w:rsidRPr="00554FDB" w:rsidRDefault="001C4A75" w:rsidP="001C4A75">
      <w:pPr>
        <w:spacing w:after="240"/>
        <w:rPr>
          <w:b/>
          <w:bCs/>
          <w:i/>
          <w:iCs/>
          <w:sz w:val="22"/>
          <w:szCs w:val="22"/>
          <w:lang w:val="en-US"/>
        </w:rPr>
      </w:pPr>
      <w:r w:rsidRPr="00554FDB">
        <w:rPr>
          <w:b/>
          <w:bCs/>
          <w:i/>
          <w:iCs/>
          <w:sz w:val="22"/>
          <w:szCs w:val="22"/>
          <w:lang w:val="en-US"/>
        </w:rPr>
        <w:t xml:space="preserve">Giao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diện</w:t>
      </w:r>
      <w:proofErr w:type="spellEnd"/>
    </w:p>
    <w:p w14:paraId="6B059FBD" w14:textId="2BC02551" w:rsidR="001C4A75" w:rsidRPr="00554FDB" w:rsidRDefault="00FD48F2" w:rsidP="001C4A75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29D62AC" wp14:editId="0A52F651">
            <wp:extent cx="5727700" cy="27622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21D9" w14:textId="15D63E70" w:rsidR="001C4A75" w:rsidRPr="00554FDB" w:rsidRDefault="001C4A75" w:rsidP="001C4A75">
      <w:pPr>
        <w:spacing w:before="240" w:after="240"/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tả</w:t>
      </w:r>
      <w:proofErr w:type="spellEnd"/>
    </w:p>
    <w:p w14:paraId="5AEB17FF" w14:textId="77552B9D" w:rsidR="00732992" w:rsidRPr="00554FDB" w:rsidRDefault="001C4A75" w:rsidP="007568BF">
      <w:pPr>
        <w:pStyle w:val="ListParagraph"/>
        <w:numPr>
          <w:ilvl w:val="0"/>
          <w:numId w:val="37"/>
        </w:numPr>
        <w:spacing w:before="240" w:after="240"/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Phần</w:t>
      </w:r>
      <w:proofErr w:type="spellEnd"/>
      <w:r w:rsidRPr="00554FDB">
        <w:rPr>
          <w:sz w:val="22"/>
          <w:szCs w:val="22"/>
          <w:lang w:val="en-US"/>
        </w:rPr>
        <w:t xml:space="preserve"> header </w:t>
      </w:r>
      <w:proofErr w:type="spellStart"/>
      <w:r w:rsidRPr="00554FDB">
        <w:rPr>
          <w:sz w:val="22"/>
          <w:szCs w:val="22"/>
          <w:lang w:val="en-US"/>
        </w:rPr>
        <w:t>gồm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có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="00732992" w:rsidRPr="00554FDB">
        <w:rPr>
          <w:sz w:val="22"/>
          <w:szCs w:val="22"/>
          <w:lang w:val="en-US"/>
        </w:rPr>
        <w:t>thành</w:t>
      </w:r>
      <w:proofErr w:type="spellEnd"/>
      <w:r w:rsidR="00732992" w:rsidRPr="00554FDB">
        <w:rPr>
          <w:sz w:val="22"/>
          <w:szCs w:val="22"/>
          <w:lang w:val="en-US"/>
        </w:rPr>
        <w:t xml:space="preserve"> </w:t>
      </w:r>
      <w:proofErr w:type="spellStart"/>
      <w:r w:rsidR="00732992" w:rsidRPr="00554FDB">
        <w:rPr>
          <w:sz w:val="22"/>
          <w:szCs w:val="22"/>
          <w:lang w:val="en-US"/>
        </w:rPr>
        <w:t>phần</w:t>
      </w:r>
      <w:proofErr w:type="spellEnd"/>
      <w:r w:rsidR="00732992" w:rsidRPr="00554FDB">
        <w:rPr>
          <w:sz w:val="22"/>
          <w:szCs w:val="22"/>
          <w:lang w:val="en-US"/>
        </w:rPr>
        <w:t xml:space="preserve"> </w:t>
      </w:r>
      <w:proofErr w:type="spellStart"/>
      <w:r w:rsidR="00732992" w:rsidRPr="00554FDB">
        <w:rPr>
          <w:sz w:val="22"/>
          <w:szCs w:val="22"/>
          <w:lang w:val="en-US"/>
        </w:rPr>
        <w:t>để</w:t>
      </w:r>
      <w:proofErr w:type="spellEnd"/>
      <w:r w:rsidR="00732992" w:rsidRPr="00554FDB">
        <w:rPr>
          <w:sz w:val="22"/>
          <w:szCs w:val="22"/>
          <w:lang w:val="en-US"/>
        </w:rPr>
        <w:t xml:space="preserve"> </w:t>
      </w:r>
      <w:proofErr w:type="spellStart"/>
      <w:r w:rsidR="00732992" w:rsidRPr="00554FDB">
        <w:rPr>
          <w:sz w:val="22"/>
          <w:szCs w:val="22"/>
          <w:lang w:val="en-US"/>
        </w:rPr>
        <w:t>điều</w:t>
      </w:r>
      <w:proofErr w:type="spellEnd"/>
      <w:r w:rsidR="00732992" w:rsidRPr="00554FDB">
        <w:rPr>
          <w:sz w:val="22"/>
          <w:szCs w:val="22"/>
          <w:lang w:val="en-US"/>
        </w:rPr>
        <w:t xml:space="preserve"> </w:t>
      </w:r>
      <w:proofErr w:type="spellStart"/>
      <w:r w:rsidR="00732992" w:rsidRPr="00554FDB">
        <w:rPr>
          <w:sz w:val="22"/>
          <w:szCs w:val="22"/>
          <w:lang w:val="en-US"/>
        </w:rPr>
        <w:t>hướng</w:t>
      </w:r>
      <w:proofErr w:type="spellEnd"/>
      <w:r w:rsidR="00732992" w:rsidRPr="00554FDB">
        <w:rPr>
          <w:sz w:val="22"/>
          <w:szCs w:val="22"/>
          <w:lang w:val="en-US"/>
        </w:rPr>
        <w:t xml:space="preserve"> </w:t>
      </w:r>
      <w:proofErr w:type="spellStart"/>
      <w:r w:rsidR="00732992" w:rsidRPr="00554FDB">
        <w:rPr>
          <w:sz w:val="22"/>
          <w:szCs w:val="22"/>
          <w:lang w:val="en-US"/>
        </w:rPr>
        <w:t>như</w:t>
      </w:r>
      <w:proofErr w:type="spellEnd"/>
      <w:r w:rsidR="00732992" w:rsidRPr="00554FDB">
        <w:rPr>
          <w:sz w:val="22"/>
          <w:szCs w:val="22"/>
          <w:lang w:val="en-US"/>
        </w:rPr>
        <w:t xml:space="preserve"> </w:t>
      </w:r>
      <w:proofErr w:type="spellStart"/>
      <w:r w:rsidR="00732992" w:rsidRPr="00554FDB">
        <w:rPr>
          <w:sz w:val="22"/>
          <w:szCs w:val="22"/>
          <w:lang w:val="en-US"/>
        </w:rPr>
        <w:t>sau</w:t>
      </w:r>
      <w:proofErr w:type="spellEnd"/>
      <w:r w:rsidR="00732992" w:rsidRPr="00554FDB">
        <w:rPr>
          <w:sz w:val="22"/>
          <w:szCs w:val="22"/>
          <w:lang w:val="en-US"/>
        </w:rPr>
        <w:t>:</w:t>
      </w:r>
    </w:p>
    <w:p w14:paraId="7ADDB5BE" w14:textId="41C13BE2" w:rsidR="00732992" w:rsidRPr="00554FDB" w:rsidRDefault="00732992" w:rsidP="007568BF">
      <w:pPr>
        <w:pStyle w:val="ListParagraph"/>
        <w:numPr>
          <w:ilvl w:val="0"/>
          <w:numId w:val="37"/>
        </w:numPr>
        <w:spacing w:before="240" w:after="240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Home </w:t>
      </w:r>
      <w:proofErr w:type="spellStart"/>
      <w:r w:rsidRPr="00554FDB">
        <w:rPr>
          <w:sz w:val="22"/>
          <w:szCs w:val="22"/>
          <w:lang w:val="en-US"/>
        </w:rPr>
        <w:t>và</w:t>
      </w:r>
      <w:proofErr w:type="spellEnd"/>
      <w:r w:rsidRPr="00554FDB">
        <w:rPr>
          <w:sz w:val="22"/>
          <w:szCs w:val="22"/>
          <w:lang w:val="en-US"/>
        </w:rPr>
        <w:t xml:space="preserve"> Logo: Quay </w:t>
      </w:r>
      <w:proofErr w:type="spellStart"/>
      <w:r w:rsidRPr="00554FDB">
        <w:rPr>
          <w:sz w:val="22"/>
          <w:szCs w:val="22"/>
          <w:lang w:val="en-US"/>
        </w:rPr>
        <w:t>về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màn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chính</w:t>
      </w:r>
      <w:proofErr w:type="spellEnd"/>
    </w:p>
    <w:p w14:paraId="2D231290" w14:textId="48EE84F4" w:rsidR="00732992" w:rsidRPr="00554FDB" w:rsidRDefault="00732992" w:rsidP="007568BF">
      <w:pPr>
        <w:pStyle w:val="ListParagraph"/>
        <w:numPr>
          <w:ilvl w:val="0"/>
          <w:numId w:val="37"/>
        </w:numPr>
        <w:spacing w:before="240" w:after="240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Category: Khi </w:t>
      </w:r>
      <w:proofErr w:type="spellStart"/>
      <w:r w:rsidRPr="00554FDB">
        <w:rPr>
          <w:sz w:val="22"/>
          <w:szCs w:val="22"/>
          <w:lang w:val="en-US"/>
        </w:rPr>
        <w:t>nhấn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vào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hiện</w:t>
      </w:r>
      <w:proofErr w:type="spellEnd"/>
      <w:r w:rsidRPr="00554FDB">
        <w:rPr>
          <w:sz w:val="22"/>
          <w:szCs w:val="22"/>
          <w:lang w:val="en-US"/>
        </w:rPr>
        <w:t xml:space="preserve"> dropdown list </w:t>
      </w:r>
      <w:proofErr w:type="spellStart"/>
      <w:r w:rsidRPr="00554FDB">
        <w:rPr>
          <w:sz w:val="22"/>
          <w:szCs w:val="22"/>
          <w:lang w:val="en-US"/>
        </w:rPr>
        <w:t>gồm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các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mục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và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mục</w:t>
      </w:r>
      <w:proofErr w:type="spellEnd"/>
      <w:r w:rsidRPr="00554FDB">
        <w:rPr>
          <w:sz w:val="22"/>
          <w:szCs w:val="22"/>
          <w:lang w:val="en-US"/>
        </w:rPr>
        <w:t xml:space="preserve"> con </w:t>
      </w:r>
      <w:proofErr w:type="spellStart"/>
      <w:r w:rsidRPr="00554FDB">
        <w:rPr>
          <w:sz w:val="22"/>
          <w:szCs w:val="22"/>
          <w:lang w:val="en-US"/>
        </w:rPr>
        <w:t>như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. Khi </w:t>
      </w:r>
      <w:proofErr w:type="spellStart"/>
      <w:r w:rsidRPr="00554FDB">
        <w:rPr>
          <w:sz w:val="22"/>
          <w:szCs w:val="22"/>
          <w:lang w:val="en-US"/>
        </w:rPr>
        <w:t>nhấn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cào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mục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hoặc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mục</w:t>
      </w:r>
      <w:proofErr w:type="spellEnd"/>
      <w:r w:rsidRPr="00554FDB">
        <w:rPr>
          <w:sz w:val="22"/>
          <w:szCs w:val="22"/>
          <w:lang w:val="en-US"/>
        </w:rPr>
        <w:t xml:space="preserve"> con, </w:t>
      </w:r>
      <w:proofErr w:type="spellStart"/>
      <w:r w:rsidRPr="00554FDB">
        <w:rPr>
          <w:sz w:val="22"/>
          <w:szCs w:val="22"/>
          <w:lang w:val="en-US"/>
        </w:rPr>
        <w:t>các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thuộc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mục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được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hiện</w:t>
      </w:r>
      <w:proofErr w:type="spellEnd"/>
      <w:r w:rsidRPr="00554FDB">
        <w:rPr>
          <w:sz w:val="22"/>
          <w:szCs w:val="22"/>
          <w:lang w:val="en-US"/>
        </w:rPr>
        <w:t>.</w:t>
      </w:r>
    </w:p>
    <w:p w14:paraId="016F6C0C" w14:textId="3507D7A7" w:rsidR="00732992" w:rsidRPr="00554FDB" w:rsidRDefault="00732992" w:rsidP="007568BF">
      <w:pPr>
        <w:pStyle w:val="ListParagraph"/>
        <w:spacing w:before="240" w:after="240"/>
        <w:jc w:val="center"/>
        <w:rPr>
          <w:sz w:val="22"/>
          <w:szCs w:val="22"/>
          <w:lang w:val="en-US"/>
        </w:rPr>
      </w:pPr>
      <w:r w:rsidRPr="00554FDB">
        <w:rPr>
          <w:noProof/>
          <w:sz w:val="22"/>
          <w:szCs w:val="22"/>
          <w:lang w:val="en-US"/>
        </w:rPr>
        <w:drawing>
          <wp:inline distT="0" distB="0" distL="0" distR="0" wp14:anchorId="2D4DFD19" wp14:editId="17AB524F">
            <wp:extent cx="3194050" cy="1524000"/>
            <wp:effectExtent l="19050" t="19050" r="254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19C11" w14:textId="1A7A264F" w:rsidR="00732992" w:rsidRPr="00554FDB" w:rsidRDefault="00732992" w:rsidP="007568BF">
      <w:pPr>
        <w:pStyle w:val="ListParagraph"/>
        <w:numPr>
          <w:ilvl w:val="0"/>
          <w:numId w:val="37"/>
        </w:numPr>
        <w:spacing w:before="240" w:after="240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Account: </w:t>
      </w:r>
      <w:proofErr w:type="spellStart"/>
      <w:r w:rsidRPr="00554FDB">
        <w:rPr>
          <w:sz w:val="22"/>
          <w:szCs w:val="22"/>
          <w:lang w:val="en-US"/>
        </w:rPr>
        <w:t>Chỉ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hiện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khi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người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đã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đăng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nhập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dùng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điều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hướng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đến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màn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 bao </w:t>
      </w:r>
      <w:proofErr w:type="spellStart"/>
      <w:r w:rsidRPr="00554FDB">
        <w:rPr>
          <w:sz w:val="22"/>
          <w:szCs w:val="22"/>
          <w:lang w:val="en-US"/>
        </w:rPr>
        <w:t>gồm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các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thông</w:t>
      </w:r>
      <w:proofErr w:type="spellEnd"/>
      <w:r w:rsidRPr="00554FDB">
        <w:rPr>
          <w:sz w:val="22"/>
          <w:szCs w:val="22"/>
          <w:lang w:val="en-US"/>
        </w:rPr>
        <w:t xml:space="preserve"> tin </w:t>
      </w:r>
      <w:proofErr w:type="spellStart"/>
      <w:r w:rsidRPr="00554FDB">
        <w:rPr>
          <w:sz w:val="22"/>
          <w:szCs w:val="22"/>
          <w:lang w:val="en-US"/>
        </w:rPr>
        <w:t>của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người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như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sách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đơn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hàng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thông</w:t>
      </w:r>
      <w:proofErr w:type="spellEnd"/>
      <w:r w:rsidRPr="00554FDB">
        <w:rPr>
          <w:sz w:val="22"/>
          <w:szCs w:val="22"/>
          <w:lang w:val="en-US"/>
        </w:rPr>
        <w:t xml:space="preserve"> tin </w:t>
      </w:r>
      <w:proofErr w:type="spellStart"/>
      <w:r w:rsidRPr="00554FDB">
        <w:rPr>
          <w:sz w:val="22"/>
          <w:szCs w:val="22"/>
          <w:lang w:val="en-US"/>
        </w:rPr>
        <w:t>nhận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hàng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thông</w:t>
      </w:r>
      <w:proofErr w:type="spellEnd"/>
      <w:r w:rsidRPr="00554FDB">
        <w:rPr>
          <w:sz w:val="22"/>
          <w:szCs w:val="22"/>
          <w:lang w:val="en-US"/>
        </w:rPr>
        <w:t xml:space="preserve"> tin </w:t>
      </w:r>
      <w:proofErr w:type="spellStart"/>
      <w:r w:rsidRPr="00554FDB">
        <w:rPr>
          <w:sz w:val="22"/>
          <w:szCs w:val="22"/>
          <w:lang w:val="en-US"/>
        </w:rPr>
        <w:t>cá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nhân</w:t>
      </w:r>
      <w:proofErr w:type="spellEnd"/>
      <w:r w:rsidRPr="00554FDB">
        <w:rPr>
          <w:sz w:val="22"/>
          <w:szCs w:val="22"/>
          <w:lang w:val="en-US"/>
        </w:rPr>
        <w:t>.</w:t>
      </w:r>
    </w:p>
    <w:p w14:paraId="3F4B054C" w14:textId="661B38D0" w:rsidR="00732992" w:rsidRPr="00554FDB" w:rsidRDefault="00732992" w:rsidP="007568BF">
      <w:pPr>
        <w:pStyle w:val="ListParagraph"/>
        <w:numPr>
          <w:ilvl w:val="0"/>
          <w:numId w:val="37"/>
        </w:numPr>
        <w:spacing w:before="240" w:after="240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Icon </w:t>
      </w:r>
      <w:proofErr w:type="spellStart"/>
      <w:r w:rsidRPr="00554FDB">
        <w:rPr>
          <w:sz w:val="22"/>
          <w:szCs w:val="22"/>
          <w:lang w:val="en-US"/>
        </w:rPr>
        <w:t>giỏ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hàng</w:t>
      </w:r>
      <w:proofErr w:type="spellEnd"/>
      <w:r w:rsidRPr="00554FDB">
        <w:rPr>
          <w:sz w:val="22"/>
          <w:szCs w:val="22"/>
          <w:lang w:val="en-US"/>
        </w:rPr>
        <w:t xml:space="preserve">: </w:t>
      </w:r>
      <w:proofErr w:type="spellStart"/>
      <w:r w:rsidRPr="00554FDB">
        <w:rPr>
          <w:sz w:val="22"/>
          <w:szCs w:val="22"/>
          <w:lang w:val="en-US"/>
        </w:rPr>
        <w:t>Chỉ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hiện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khi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người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đã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đăng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nhập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dùng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điều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hướng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đến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màn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="00AE4AF9" w:rsidRPr="00554FDB">
        <w:rPr>
          <w:sz w:val="22"/>
          <w:szCs w:val="22"/>
          <w:lang w:val="en-US"/>
        </w:rPr>
        <w:t>xem</w:t>
      </w:r>
      <w:proofErr w:type="spellEnd"/>
      <w:r w:rsidR="00AE4AF9" w:rsidRPr="00554FDB">
        <w:rPr>
          <w:sz w:val="22"/>
          <w:szCs w:val="22"/>
          <w:lang w:val="en-US"/>
        </w:rPr>
        <w:t xml:space="preserve"> </w:t>
      </w:r>
      <w:proofErr w:type="spellStart"/>
      <w:r w:rsidR="00AE4AF9" w:rsidRPr="00554FDB">
        <w:rPr>
          <w:sz w:val="22"/>
          <w:szCs w:val="22"/>
          <w:lang w:val="en-US"/>
        </w:rPr>
        <w:t>giỏ</w:t>
      </w:r>
      <w:proofErr w:type="spellEnd"/>
      <w:r w:rsidR="00AE4AF9" w:rsidRPr="00554FDB">
        <w:rPr>
          <w:sz w:val="22"/>
          <w:szCs w:val="22"/>
          <w:lang w:val="en-US"/>
        </w:rPr>
        <w:t xml:space="preserve"> </w:t>
      </w:r>
      <w:proofErr w:type="spellStart"/>
      <w:r w:rsidR="00AE4AF9" w:rsidRPr="00554FDB">
        <w:rPr>
          <w:sz w:val="22"/>
          <w:szCs w:val="22"/>
          <w:lang w:val="en-US"/>
        </w:rPr>
        <w:t>hàng</w:t>
      </w:r>
      <w:proofErr w:type="spellEnd"/>
      <w:r w:rsidR="00AE4AF9" w:rsidRPr="00554FDB">
        <w:rPr>
          <w:sz w:val="22"/>
          <w:szCs w:val="22"/>
          <w:lang w:val="en-US"/>
        </w:rPr>
        <w:t>.</w:t>
      </w:r>
    </w:p>
    <w:p w14:paraId="3D5F6233" w14:textId="3A0EFFEE" w:rsidR="007568BF" w:rsidRPr="00554FDB" w:rsidRDefault="00AE4AF9" w:rsidP="007568BF">
      <w:pPr>
        <w:pStyle w:val="ListParagraph"/>
        <w:numPr>
          <w:ilvl w:val="0"/>
          <w:numId w:val="37"/>
        </w:numPr>
        <w:spacing w:before="240" w:after="240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Logout: </w:t>
      </w:r>
      <w:proofErr w:type="spellStart"/>
      <w:r w:rsidRPr="00554FDB">
        <w:rPr>
          <w:sz w:val="22"/>
          <w:szCs w:val="22"/>
          <w:lang w:val="en-US"/>
        </w:rPr>
        <w:t>Chỉ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hiện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khi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người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đã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đăng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nhập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khi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chưa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đăng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nhập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hiện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nút</w:t>
      </w:r>
      <w:proofErr w:type="spellEnd"/>
      <w:r w:rsidRPr="00554FDB">
        <w:rPr>
          <w:sz w:val="22"/>
          <w:szCs w:val="22"/>
          <w:lang w:val="en-US"/>
        </w:rPr>
        <w:t xml:space="preserve"> “</w:t>
      </w:r>
      <w:proofErr w:type="spellStart"/>
      <w:r w:rsidRPr="00554FDB">
        <w:rPr>
          <w:sz w:val="22"/>
          <w:szCs w:val="22"/>
          <w:lang w:val="en-US"/>
        </w:rPr>
        <w:t>Đăng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nhập</w:t>
      </w:r>
      <w:proofErr w:type="spellEnd"/>
      <w:r w:rsidRPr="00554FDB">
        <w:rPr>
          <w:sz w:val="22"/>
          <w:szCs w:val="22"/>
          <w:lang w:val="en-US"/>
        </w:rPr>
        <w:t>”.</w:t>
      </w:r>
    </w:p>
    <w:p w14:paraId="6C7D23DA" w14:textId="77777777" w:rsidR="007568BF" w:rsidRPr="00554FDB" w:rsidRDefault="007568BF">
      <w:pPr>
        <w:widowControl/>
        <w:spacing w:line="240" w:lineRule="auto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br w:type="page"/>
      </w:r>
    </w:p>
    <w:p w14:paraId="7B0DB4E1" w14:textId="52750645" w:rsidR="007568BF" w:rsidRPr="00554FDB" w:rsidRDefault="007568BF" w:rsidP="007568BF">
      <w:pPr>
        <w:pStyle w:val="Heading2"/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</w:pPr>
      <w:bookmarkStart w:id="9" w:name="_Toc100844132"/>
      <w:bookmarkStart w:id="10" w:name="_Toc101655825"/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lastRenderedPageBreak/>
        <w:t>Mô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tả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chung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về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card item</w:t>
      </w:r>
      <w:bookmarkEnd w:id="9"/>
      <w:bookmarkEnd w:id="10"/>
    </w:p>
    <w:p w14:paraId="57E12275" w14:textId="77777777" w:rsidR="007568BF" w:rsidRPr="00554FDB" w:rsidRDefault="007568BF" w:rsidP="007568BF">
      <w:pPr>
        <w:spacing w:after="240"/>
        <w:rPr>
          <w:b/>
          <w:bCs/>
          <w:i/>
          <w:iCs/>
          <w:sz w:val="22"/>
          <w:szCs w:val="22"/>
          <w:lang w:val="en-US"/>
        </w:rPr>
      </w:pPr>
      <w:r w:rsidRPr="00554FDB">
        <w:rPr>
          <w:b/>
          <w:bCs/>
          <w:i/>
          <w:iCs/>
          <w:sz w:val="22"/>
          <w:szCs w:val="22"/>
          <w:lang w:val="en-US"/>
        </w:rPr>
        <w:t xml:space="preserve">Giao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diện</w:t>
      </w:r>
      <w:proofErr w:type="spellEnd"/>
    </w:p>
    <w:p w14:paraId="72F3D31E" w14:textId="16EA2165" w:rsidR="007568BF" w:rsidRPr="00554FDB" w:rsidRDefault="007568BF" w:rsidP="007568BF">
      <w:pPr>
        <w:jc w:val="center"/>
        <w:rPr>
          <w:sz w:val="22"/>
          <w:szCs w:val="22"/>
          <w:lang w:val="en-US"/>
        </w:rPr>
      </w:pPr>
      <w:r w:rsidRPr="00554FDB">
        <w:rPr>
          <w:noProof/>
          <w:sz w:val="22"/>
          <w:szCs w:val="22"/>
          <w:lang w:val="en-US"/>
        </w:rPr>
        <w:drawing>
          <wp:inline distT="0" distB="0" distL="0" distR="0" wp14:anchorId="58597043" wp14:editId="15DE8DDA">
            <wp:extent cx="3321050" cy="2349466"/>
            <wp:effectExtent l="19050" t="19050" r="1270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05" cy="2353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72654" w14:textId="77777777" w:rsidR="007568BF" w:rsidRPr="00554FDB" w:rsidRDefault="007568BF" w:rsidP="007568BF">
      <w:pPr>
        <w:spacing w:before="240" w:after="240"/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tả</w:t>
      </w:r>
      <w:proofErr w:type="spellEnd"/>
    </w:p>
    <w:p w14:paraId="1F4D2476" w14:textId="363AD625" w:rsidR="00732992" w:rsidRPr="00554FDB" w:rsidRDefault="007936EE" w:rsidP="00732992">
      <w:pPr>
        <w:spacing w:before="240" w:after="240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Card item </w:t>
      </w:r>
      <w:proofErr w:type="spellStart"/>
      <w:r w:rsidRPr="00554FDB">
        <w:rPr>
          <w:sz w:val="22"/>
          <w:szCs w:val="22"/>
          <w:lang w:val="en-US"/>
        </w:rPr>
        <w:t>dùng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chứa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thông</w:t>
      </w:r>
      <w:proofErr w:type="spellEnd"/>
      <w:r w:rsidRPr="00554FDB">
        <w:rPr>
          <w:sz w:val="22"/>
          <w:szCs w:val="22"/>
          <w:lang w:val="en-US"/>
        </w:rPr>
        <w:t xml:space="preserve"> tin </w:t>
      </w:r>
      <w:proofErr w:type="spellStart"/>
      <w:r w:rsidRPr="00554FDB">
        <w:rPr>
          <w:sz w:val="22"/>
          <w:szCs w:val="22"/>
          <w:lang w:val="en-US"/>
        </w:rPr>
        <w:t>tóm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tắt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về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sử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dụng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hiển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thị</w:t>
      </w:r>
      <w:proofErr w:type="spellEnd"/>
      <w:r w:rsidRPr="00554FDB">
        <w:rPr>
          <w:sz w:val="22"/>
          <w:szCs w:val="22"/>
          <w:lang w:val="en-US"/>
        </w:rPr>
        <w:t xml:space="preserve"> ở </w:t>
      </w:r>
      <w:proofErr w:type="spellStart"/>
      <w:r w:rsidRPr="00554FDB">
        <w:rPr>
          <w:sz w:val="22"/>
          <w:szCs w:val="22"/>
          <w:lang w:val="en-US"/>
        </w:rPr>
        <w:t>màn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chính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và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màn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xem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theo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mục</w:t>
      </w:r>
      <w:proofErr w:type="spellEnd"/>
      <w:r w:rsidRPr="00554FDB">
        <w:rPr>
          <w:sz w:val="22"/>
          <w:szCs w:val="22"/>
          <w:lang w:val="en-US"/>
        </w:rPr>
        <w:t>.</w:t>
      </w:r>
    </w:p>
    <w:p w14:paraId="0A361280" w14:textId="396B4A97" w:rsidR="0000479F" w:rsidRPr="00554FDB" w:rsidRDefault="007936EE" w:rsidP="00732992">
      <w:pPr>
        <w:spacing w:before="240" w:after="240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Khi hover </w:t>
      </w:r>
      <w:proofErr w:type="spellStart"/>
      <w:r w:rsidRPr="00554FDB">
        <w:rPr>
          <w:sz w:val="22"/>
          <w:szCs w:val="22"/>
          <w:lang w:val="en-US"/>
        </w:rPr>
        <w:t>lên</w:t>
      </w:r>
      <w:proofErr w:type="spellEnd"/>
      <w:r w:rsidRPr="00554FDB">
        <w:rPr>
          <w:sz w:val="22"/>
          <w:szCs w:val="22"/>
          <w:lang w:val="en-US"/>
        </w:rPr>
        <w:t xml:space="preserve"> item </w:t>
      </w:r>
      <w:proofErr w:type="spellStart"/>
      <w:r w:rsidRPr="00554FDB">
        <w:rPr>
          <w:sz w:val="22"/>
          <w:szCs w:val="22"/>
          <w:lang w:val="en-US"/>
        </w:rPr>
        <w:t>này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xuất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hiện</w:t>
      </w:r>
      <w:proofErr w:type="spellEnd"/>
      <w:r w:rsidRPr="00554FDB">
        <w:rPr>
          <w:sz w:val="22"/>
          <w:szCs w:val="22"/>
          <w:lang w:val="en-US"/>
        </w:rPr>
        <w:t xml:space="preserve"> 2 </w:t>
      </w:r>
      <w:proofErr w:type="spellStart"/>
      <w:r w:rsidRPr="00554FDB">
        <w:rPr>
          <w:sz w:val="22"/>
          <w:szCs w:val="22"/>
          <w:lang w:val="en-US"/>
        </w:rPr>
        <w:t>nút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như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trên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điều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hướng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tới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màn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hình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xem</w:t>
      </w:r>
      <w:proofErr w:type="spellEnd"/>
      <w:r w:rsidRPr="00554FDB">
        <w:rPr>
          <w:sz w:val="22"/>
          <w:szCs w:val="22"/>
          <w:lang w:val="en-US"/>
        </w:rPr>
        <w:t xml:space="preserve"> chi </w:t>
      </w:r>
      <w:proofErr w:type="spellStart"/>
      <w:r w:rsidRPr="00554FDB">
        <w:rPr>
          <w:sz w:val="22"/>
          <w:szCs w:val="22"/>
          <w:lang w:val="en-US"/>
        </w:rPr>
        <w:t>tiết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hoặc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thêm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vào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giỏ</w:t>
      </w:r>
      <w:proofErr w:type="spellEnd"/>
      <w:r w:rsidRPr="00554FDB">
        <w:rPr>
          <w:sz w:val="22"/>
          <w:szCs w:val="22"/>
          <w:lang w:val="en-US"/>
        </w:rPr>
        <w:t>.</w:t>
      </w:r>
    </w:p>
    <w:p w14:paraId="641944B7" w14:textId="77777777" w:rsidR="0000479F" w:rsidRPr="00554FDB" w:rsidRDefault="0000479F">
      <w:pPr>
        <w:widowControl/>
        <w:spacing w:line="240" w:lineRule="auto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br w:type="page"/>
      </w:r>
    </w:p>
    <w:p w14:paraId="5048F640" w14:textId="299F2AEE" w:rsidR="00767CB6" w:rsidRPr="00554FDB" w:rsidRDefault="00767CB6" w:rsidP="00767CB6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11" w:name="_Toc176926927"/>
      <w:bookmarkStart w:id="12" w:name="_Toc100844133"/>
      <w:bookmarkStart w:id="13" w:name="_Toc101655826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bookmarkEnd w:id="11"/>
      <w:proofErr w:type="spellStart"/>
      <w:r w:rsidR="008E304B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chính</w:t>
      </w:r>
      <w:bookmarkEnd w:id="12"/>
      <w:bookmarkEnd w:id="13"/>
      <w:proofErr w:type="spellEnd"/>
    </w:p>
    <w:p w14:paraId="1A1BD443" w14:textId="5DEA62D2" w:rsidR="00767CB6" w:rsidRPr="00554FDB" w:rsidRDefault="00767CB6" w:rsidP="00767CB6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03DDEC0F" w14:textId="16A5D01A" w:rsidR="00A97803" w:rsidRPr="00554FDB" w:rsidRDefault="008176D6" w:rsidP="008176D6">
      <w:pPr>
        <w:spacing w:line="360" w:lineRule="auto"/>
        <w:jc w:val="center"/>
        <w:rPr>
          <w:i/>
          <w:color w:val="000000" w:themeColor="text1"/>
          <w:sz w:val="22"/>
          <w:szCs w:val="22"/>
          <w:lang w:val="en-US"/>
        </w:rPr>
      </w:pPr>
      <w:r w:rsidRPr="00554FDB">
        <w:rPr>
          <w:i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4E9282E1" wp14:editId="310B68A1">
            <wp:extent cx="4784463" cy="7950200"/>
            <wp:effectExtent l="19050" t="19050" r="1651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336" cy="7958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ACE1B" w14:textId="0157950B" w:rsidR="00C96D7B" w:rsidRPr="00554FDB" w:rsidRDefault="00767CB6" w:rsidP="00767CB6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lastRenderedPageBreak/>
        <w:t>Mô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cách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sử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dụng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xử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lý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17FD826B" w14:textId="3979D812" w:rsidR="007568BF" w:rsidRPr="00554FDB" w:rsidRDefault="007568BF" w:rsidP="00767CB6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chính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hiện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3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nội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dung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chính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:</w:t>
      </w:r>
    </w:p>
    <w:p w14:paraId="1262F459" w14:textId="10F9FACA" w:rsidR="007568BF" w:rsidRPr="00554FDB" w:rsidRDefault="007568BF" w:rsidP="007568BF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5 best sellers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RAM</w:t>
      </w:r>
    </w:p>
    <w:p w14:paraId="6116C17E" w14:textId="6B436018" w:rsidR="007568BF" w:rsidRPr="00554FDB" w:rsidRDefault="007568BF" w:rsidP="007568BF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5 best sellers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SSD</w:t>
      </w:r>
    </w:p>
    <w:p w14:paraId="1233CE12" w14:textId="60271D78" w:rsidR="007568BF" w:rsidRPr="00554FDB" w:rsidRDefault="007568BF" w:rsidP="007568BF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5 best sellers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CPU</w:t>
      </w:r>
    </w:p>
    <w:p w14:paraId="57A27E80" w14:textId="58EF5671" w:rsidR="007568BF" w:rsidRPr="00554FDB" w:rsidRDefault="007568BF" w:rsidP="00767CB6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chính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hiện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từng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bằng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item card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đã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0D7B5C" w:rsidRPr="00554FDB">
        <w:rPr>
          <w:iCs/>
          <w:color w:val="000000" w:themeColor="text1"/>
          <w:sz w:val="22"/>
          <w:szCs w:val="22"/>
          <w:lang w:val="en-US"/>
        </w:rPr>
        <w:t>mô</w:t>
      </w:r>
      <w:proofErr w:type="spellEnd"/>
      <w:r w:rsidR="000D7B5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0D7B5C" w:rsidRPr="00554FDB">
        <w:rPr>
          <w:iCs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ở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mục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387A8F" w:rsidRPr="00554FDB">
        <w:rPr>
          <w:iCs/>
          <w:color w:val="000000" w:themeColor="text1"/>
          <w:sz w:val="22"/>
          <w:szCs w:val="22"/>
          <w:lang w:val="en-US"/>
        </w:rPr>
        <w:t>1.2</w:t>
      </w:r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header, footer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0D7B5C" w:rsidRPr="00554FDB">
        <w:rPr>
          <w:iCs/>
          <w:color w:val="000000" w:themeColor="text1"/>
          <w:sz w:val="22"/>
          <w:szCs w:val="22"/>
          <w:lang w:val="en-US"/>
        </w:rPr>
        <w:t>mô</w:t>
      </w:r>
      <w:proofErr w:type="spellEnd"/>
      <w:r w:rsidR="000D7B5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0D7B5C" w:rsidRPr="00554FDB">
        <w:rPr>
          <w:iCs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ở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mục</w:t>
      </w:r>
      <w:proofErr w:type="spellEnd"/>
      <w:r w:rsidR="00582429"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234B0302" w14:textId="77777777" w:rsidR="001C4A75" w:rsidRPr="00554FDB" w:rsidRDefault="001C4A75" w:rsidP="00767CB6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14:paraId="2259F29D" w14:textId="77777777" w:rsidR="00C96D7B" w:rsidRPr="00554FDB" w:rsidRDefault="00C96D7B">
      <w:pPr>
        <w:widowControl/>
        <w:spacing w:line="240" w:lineRule="auto"/>
        <w:rPr>
          <w:i/>
          <w:color w:val="000000" w:themeColor="text1"/>
          <w:sz w:val="22"/>
          <w:szCs w:val="22"/>
          <w:lang w:val="en-US"/>
        </w:rPr>
      </w:pPr>
      <w:r w:rsidRPr="00554FDB">
        <w:rPr>
          <w:i/>
          <w:color w:val="000000" w:themeColor="text1"/>
          <w:sz w:val="22"/>
          <w:szCs w:val="22"/>
          <w:lang w:val="en-US"/>
        </w:rPr>
        <w:br w:type="page"/>
      </w:r>
    </w:p>
    <w:p w14:paraId="0BB1AB64" w14:textId="7B0BD075" w:rsidR="00767CB6" w:rsidRPr="00554FDB" w:rsidRDefault="008E304B" w:rsidP="00767CB6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14" w:name="_Toc100844134"/>
      <w:bookmarkStart w:id="15" w:name="_Toc101655827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danh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sách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sản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phẩm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theo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danh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mục</w:t>
      </w:r>
      <w:bookmarkEnd w:id="14"/>
      <w:bookmarkEnd w:id="15"/>
      <w:proofErr w:type="spellEnd"/>
    </w:p>
    <w:p w14:paraId="3A08DD0A" w14:textId="0ED1E1A7" w:rsidR="00767CB6" w:rsidRPr="00554FDB" w:rsidRDefault="00767CB6" w:rsidP="00767CB6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24CA6C22" w14:textId="013F32BE" w:rsidR="003D2498" w:rsidRPr="00554FDB" w:rsidRDefault="00D52D8E" w:rsidP="00767CB6">
      <w:pPr>
        <w:spacing w:line="360" w:lineRule="auto"/>
        <w:rPr>
          <w:i/>
          <w:color w:val="000000" w:themeColor="text1"/>
          <w:sz w:val="22"/>
          <w:szCs w:val="22"/>
          <w:lang w:val="en-US"/>
        </w:rPr>
      </w:pPr>
      <w:r w:rsidRPr="00554FDB">
        <w:rPr>
          <w:i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4C78C28" wp14:editId="4A945B0D">
            <wp:extent cx="5727700" cy="3949700"/>
            <wp:effectExtent l="19050" t="19050" r="254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199D8" w14:textId="2617FC8E" w:rsidR="003C2F0F" w:rsidRPr="00554FDB" w:rsidRDefault="00767CB6" w:rsidP="00D408EF">
      <w:pPr>
        <w:spacing w:before="240" w:line="360" w:lineRule="auto"/>
        <w:jc w:val="both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cách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sử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dụng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xử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lý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</w:t>
      </w:r>
      <w:r w:rsidR="003D2498" w:rsidRPr="00554FDB">
        <w:rPr>
          <w:b/>
          <w:bCs/>
          <w:i/>
          <w:color w:val="000000" w:themeColor="text1"/>
          <w:sz w:val="22"/>
          <w:szCs w:val="22"/>
          <w:lang w:val="en-US"/>
        </w:rPr>
        <w:t>h</w:t>
      </w:r>
      <w:proofErr w:type="spellEnd"/>
    </w:p>
    <w:p w14:paraId="0140900F" w14:textId="0E4979C3" w:rsidR="00D52D8E" w:rsidRPr="00554FDB" w:rsidRDefault="00D52D8E" w:rsidP="00D408EF">
      <w:pPr>
        <w:spacing w:line="360" w:lineRule="auto"/>
        <w:jc w:val="both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hiển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thị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đúng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với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loại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chọn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. </w:t>
      </w:r>
    </w:p>
    <w:p w14:paraId="33D0D70D" w14:textId="01EF698F" w:rsidR="00554FDB" w:rsidRPr="00554FDB" w:rsidRDefault="00D52D8E" w:rsidP="00D408EF">
      <w:pPr>
        <w:spacing w:line="360" w:lineRule="auto"/>
        <w:jc w:val="both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Ở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cuối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phần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phân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mỗi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hiển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thị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tối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đa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4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(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hoặc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chỉnh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sửa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ở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tài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liệu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cuối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cùng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).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kế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tiếp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xem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tiếp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hoặc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quay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lại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408EF" w:rsidRPr="00554FDB">
        <w:rPr>
          <w:iCs/>
          <w:color w:val="000000" w:themeColor="text1"/>
          <w:sz w:val="22"/>
          <w:szCs w:val="22"/>
          <w:lang w:val="en-US"/>
        </w:rPr>
        <w:t>trước</w:t>
      </w:r>
      <w:proofErr w:type="spellEnd"/>
      <w:r w:rsidR="00D408EF"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58B14048" w14:textId="77777777" w:rsidR="00554FDB" w:rsidRPr="00554FDB" w:rsidRDefault="00554FDB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br w:type="page"/>
      </w:r>
    </w:p>
    <w:p w14:paraId="6727EE57" w14:textId="75EC6FC5" w:rsidR="00D408EF" w:rsidRPr="00554FDB" w:rsidRDefault="00554FDB" w:rsidP="00554FDB">
      <w:pPr>
        <w:pStyle w:val="Heading2"/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</w:pP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hiển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thị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kết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quả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tìm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kiếm</w:t>
      </w:r>
      <w:proofErr w:type="spellEnd"/>
    </w:p>
    <w:p w14:paraId="38499384" w14:textId="77777777" w:rsidR="00554FDB" w:rsidRDefault="00554FDB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78FE895" wp14:editId="22908073">
            <wp:extent cx="5721350" cy="2749550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435E7" w14:textId="77777777" w:rsidR="00554FDB" w:rsidRDefault="00554FDB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</w:p>
    <w:p w14:paraId="54E9DBAA" w14:textId="08116FF0" w:rsidR="00D408EF" w:rsidRPr="00554FDB" w:rsidRDefault="00554FDB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Sau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từ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khóa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tìm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kiếm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ở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thanh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tìm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kiến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trên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header.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đưa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đến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kết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quả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tìm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kiếm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hiển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thị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từ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khóa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vừa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kết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quả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>.</w:t>
      </w:r>
      <w:r w:rsidR="00D408EF" w:rsidRPr="00554FDB">
        <w:rPr>
          <w:iCs/>
          <w:color w:val="000000" w:themeColor="text1"/>
          <w:sz w:val="22"/>
          <w:szCs w:val="22"/>
          <w:lang w:val="en-US"/>
        </w:rPr>
        <w:br w:type="page"/>
      </w:r>
    </w:p>
    <w:p w14:paraId="27FE2865" w14:textId="6D9FA9EA" w:rsidR="008E304B" w:rsidRPr="00554FDB" w:rsidRDefault="0000479F" w:rsidP="008E304B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16" w:name="_Toc100844135"/>
      <w:bookmarkStart w:id="17" w:name="_Toc101655828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chi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tiết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sản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phẩm</w:t>
      </w:r>
      <w:bookmarkEnd w:id="16"/>
      <w:bookmarkEnd w:id="17"/>
      <w:proofErr w:type="spellEnd"/>
    </w:p>
    <w:p w14:paraId="5C606210" w14:textId="5DE762A6" w:rsidR="008E304B" w:rsidRPr="00554FDB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10C068AD" w14:textId="38042A73" w:rsidR="000019CA" w:rsidRPr="00554FDB" w:rsidRDefault="000019CA" w:rsidP="000019CA">
      <w:pPr>
        <w:spacing w:line="360" w:lineRule="auto"/>
        <w:jc w:val="center"/>
        <w:rPr>
          <w:i/>
          <w:color w:val="000000" w:themeColor="text1"/>
          <w:sz w:val="22"/>
          <w:szCs w:val="22"/>
          <w:lang w:val="en-US"/>
        </w:rPr>
      </w:pPr>
      <w:r w:rsidRPr="00554FDB">
        <w:rPr>
          <w:i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152497C" wp14:editId="3F98FD73">
            <wp:extent cx="4791489" cy="6546090"/>
            <wp:effectExtent l="19050" t="19050" r="2857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/>
                    <a:stretch/>
                  </pic:blipFill>
                  <pic:spPr bwMode="auto">
                    <a:xfrm>
                      <a:off x="0" y="0"/>
                      <a:ext cx="4808074" cy="65687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A6B7" w14:textId="25BA5DE3" w:rsidR="004F459B" w:rsidRPr="00554FDB" w:rsidRDefault="004F459B" w:rsidP="00CC33D5">
      <w:pPr>
        <w:spacing w:before="240" w:line="24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C33D5" w:rsidRPr="00554FDB">
        <w:rPr>
          <w:iCs/>
          <w:color w:val="000000" w:themeColor="text1"/>
          <w:sz w:val="22"/>
          <w:szCs w:val="22"/>
          <w:lang w:val="en-US"/>
        </w:rPr>
        <w:t>hiển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C33D5" w:rsidRPr="00554FDB">
        <w:rPr>
          <w:iCs/>
          <w:color w:val="000000" w:themeColor="text1"/>
          <w:sz w:val="22"/>
          <w:szCs w:val="22"/>
          <w:lang w:val="en-US"/>
        </w:rPr>
        <w:t>thị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C33D5"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C33D5"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 xml:space="preserve"> tin </w:t>
      </w:r>
      <w:proofErr w:type="spellStart"/>
      <w:r w:rsidR="00CC33D5" w:rsidRPr="00554FDB">
        <w:rPr>
          <w:iCs/>
          <w:color w:val="000000" w:themeColor="text1"/>
          <w:sz w:val="22"/>
          <w:szCs w:val="22"/>
          <w:lang w:val="en-US"/>
        </w:rPr>
        <w:t>của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C33D5"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C33D5"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="00CC33D5"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79B0904C" w14:textId="507DA6F9" w:rsidR="00CC33D5" w:rsidRPr="00554FDB" w:rsidRDefault="00CC33D5" w:rsidP="00CC33D5">
      <w:pPr>
        <w:spacing w:before="240" w:line="24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thay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đổi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số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lượng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muốn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mua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ở ô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số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lượng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6BC9F567" w14:textId="4E3E8B95" w:rsidR="00CC33D5" w:rsidRPr="00554FDB" w:rsidRDefault="00CC33D5" w:rsidP="00CC33D5">
      <w:pPr>
        <w:spacing w:before="240" w:line="24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nút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“Add to cart”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thêm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giỏ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039CB7FA" w14:textId="2D11289B" w:rsidR="00CC33D5" w:rsidRPr="00554FDB" w:rsidRDefault="00CC33D5" w:rsidP="006864CF">
      <w:pPr>
        <w:spacing w:before="240" w:line="24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034A70"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="00034A70" w:rsidRPr="00554FDB">
        <w:rPr>
          <w:iCs/>
          <w:color w:val="000000" w:themeColor="text1"/>
          <w:sz w:val="22"/>
          <w:szCs w:val="22"/>
          <w:lang w:val="en-US"/>
        </w:rPr>
        <w:t xml:space="preserve"> “Buy now” </w:t>
      </w:r>
      <w:proofErr w:type="spellStart"/>
      <w:r w:rsidR="00034A70"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="00034A7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mua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ngay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giao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diện</w:t>
      </w:r>
      <w:proofErr w:type="spellEnd"/>
      <w:r w:rsidR="00D67724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D67724" w:rsidRPr="00554FDB">
        <w:rPr>
          <w:iCs/>
          <w:color w:val="000000" w:themeColor="text1"/>
          <w:sz w:val="22"/>
          <w:szCs w:val="22"/>
          <w:lang w:val="en-US"/>
        </w:rPr>
        <w:t>này</w:t>
      </w:r>
      <w:proofErr w:type="spellEnd"/>
      <w:r w:rsidR="00D67724" w:rsidRPr="00554FDB">
        <w:rPr>
          <w:iCs/>
          <w:color w:val="000000" w:themeColor="text1"/>
          <w:sz w:val="22"/>
          <w:szCs w:val="22"/>
          <w:lang w:val="en-US"/>
        </w:rPr>
        <w:t>.</w:t>
      </w:r>
      <w:r w:rsidRPr="00554FDB">
        <w:rPr>
          <w:iCs/>
          <w:color w:val="000000" w:themeColor="text1"/>
          <w:sz w:val="22"/>
          <w:szCs w:val="22"/>
          <w:lang w:val="en-US"/>
        </w:rPr>
        <w:br w:type="page"/>
      </w:r>
    </w:p>
    <w:p w14:paraId="0266BDF4" w14:textId="3DFBF2C9" w:rsidR="008E304B" w:rsidRPr="00554FDB" w:rsidRDefault="0000479F" w:rsidP="008E304B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18" w:name="_Toc100844136"/>
      <w:bookmarkStart w:id="19" w:name="_Toc101655829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đăng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nhập</w:t>
      </w:r>
      <w:bookmarkEnd w:id="18"/>
      <w:bookmarkEnd w:id="19"/>
      <w:proofErr w:type="spellEnd"/>
    </w:p>
    <w:p w14:paraId="6BC35929" w14:textId="23D50E43" w:rsidR="00CE04D7" w:rsidRPr="00554FDB" w:rsidRDefault="00B812EF" w:rsidP="00CE04D7">
      <w:pPr>
        <w:spacing w:line="360" w:lineRule="auto"/>
        <w:jc w:val="center"/>
        <w:rPr>
          <w:b/>
          <w:bCs/>
          <w:i/>
          <w:color w:val="000000" w:themeColor="text1"/>
          <w:sz w:val="22"/>
          <w:szCs w:val="22"/>
          <w:lang w:val="en-US"/>
        </w:rPr>
      </w:pPr>
      <w:r w:rsidRPr="00B812EF">
        <w:rPr>
          <w:b/>
          <w:bCs/>
          <w:i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3F90DF0E" wp14:editId="6D989E09">
            <wp:extent cx="5477639" cy="3897662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E8E8" w14:textId="77777777" w:rsidR="00CE04D7" w:rsidRPr="00554FDB" w:rsidRDefault="00CE04D7" w:rsidP="008E304B">
      <w:pPr>
        <w:spacing w:line="360" w:lineRule="auto"/>
        <w:rPr>
          <w:i/>
          <w:color w:val="000000" w:themeColor="text1"/>
          <w:sz w:val="22"/>
          <w:szCs w:val="22"/>
          <w:lang w:val="en-US"/>
        </w:rPr>
      </w:pPr>
    </w:p>
    <w:p w14:paraId="783B9D28" w14:textId="000CE3E6" w:rsidR="00CE04D7" w:rsidRPr="00554FDB" w:rsidRDefault="00CE04D7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tên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mật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khẩu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ô Username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Password</w:t>
      </w:r>
      <w:r w:rsidR="00B812EF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B812EF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="00B812EF">
        <w:rPr>
          <w:iCs/>
          <w:color w:val="000000" w:themeColor="text1"/>
          <w:sz w:val="22"/>
          <w:szCs w:val="22"/>
          <w:lang w:val="en-US"/>
        </w:rPr>
        <w:t xml:space="preserve"> tick </w:t>
      </w:r>
      <w:proofErr w:type="spellStart"/>
      <w:r w:rsidR="00B812EF"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 w:rsidR="00B812EF">
        <w:rPr>
          <w:iCs/>
          <w:color w:val="000000" w:themeColor="text1"/>
          <w:sz w:val="22"/>
          <w:szCs w:val="22"/>
          <w:lang w:val="en-US"/>
        </w:rPr>
        <w:t xml:space="preserve"> ô captcha</w:t>
      </w:r>
      <w:r w:rsidRPr="00554FDB">
        <w:rPr>
          <w:iCs/>
          <w:color w:val="000000" w:themeColor="text1"/>
          <w:sz w:val="22"/>
          <w:szCs w:val="22"/>
          <w:lang w:val="en-US"/>
        </w:rPr>
        <w:t xml:space="preserve">. Sau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bấm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nút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“Login”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. </w:t>
      </w:r>
    </w:p>
    <w:p w14:paraId="0E32B22E" w14:textId="2A2F6B7E" w:rsidR="00CE04D7" w:rsidRPr="00554FDB" w:rsidRDefault="00CE04D7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bỏ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trống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1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trong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2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trường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yêu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cầu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lại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5FF69A18" w14:textId="3688C6AC" w:rsidR="00CE04D7" w:rsidRPr="00554FDB" w:rsidRDefault="00CE04D7" w:rsidP="00CE04D7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160CEF7" wp14:editId="310AC025">
            <wp:extent cx="2777549" cy="1408821"/>
            <wp:effectExtent l="19050" t="19050" r="2286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98" cy="1420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417C8" w14:textId="07F48B7D" w:rsidR="00CE04D7" w:rsidRPr="00554FDB" w:rsidRDefault="00CE04D7" w:rsidP="00CE04D7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sai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hiển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thị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tin “Invalid username or password</w:t>
      </w:r>
      <w:r w:rsidR="00EF3B30" w:rsidRPr="00554FDB">
        <w:rPr>
          <w:iCs/>
          <w:color w:val="000000" w:themeColor="text1"/>
          <w:sz w:val="22"/>
          <w:szCs w:val="22"/>
          <w:lang w:val="en-US"/>
        </w:rPr>
        <w:t>!</w:t>
      </w:r>
      <w:r w:rsidRPr="00554FDB">
        <w:rPr>
          <w:iCs/>
          <w:color w:val="000000" w:themeColor="text1"/>
          <w:sz w:val="22"/>
          <w:szCs w:val="22"/>
          <w:lang w:val="en-US"/>
        </w:rPr>
        <w:t>”</w:t>
      </w:r>
      <w:r w:rsidR="00EF3B30"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4B97E5B8" w14:textId="0A865C4E" w:rsidR="00C61F94" w:rsidRPr="00554FDB" w:rsidRDefault="00B812EF" w:rsidP="00C61F94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B812EF">
        <w:rPr>
          <w:iCs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5F8FC6BE" wp14:editId="4856173A">
            <wp:extent cx="4578350" cy="2737779"/>
            <wp:effectExtent l="19050" t="19050" r="12700" b="2476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3745" cy="274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16625" w14:textId="77777777" w:rsidR="00B812EF" w:rsidRDefault="00B812EF" w:rsidP="00B812EF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đủ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tin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nhưng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không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verify captcha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hoặc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verify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bị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sai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hiển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thị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báo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“Please verify the captcha”.</w:t>
      </w:r>
    </w:p>
    <w:p w14:paraId="696BB9BD" w14:textId="77777777" w:rsidR="00B812EF" w:rsidRDefault="00B812EF" w:rsidP="00C61F94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14:paraId="6174C094" w14:textId="3C85C544" w:rsidR="00B812EF" w:rsidRDefault="00C61F94" w:rsidP="00F332DB">
      <w:pPr>
        <w:spacing w:line="360" w:lineRule="auto"/>
        <w:jc w:val="both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thành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đưa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về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trước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khi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hoặc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chủ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2E7A26F6" w14:textId="77777777" w:rsidR="00F332DB" w:rsidRDefault="00BD6752" w:rsidP="00F332DB">
      <w:pPr>
        <w:spacing w:line="360" w:lineRule="auto"/>
        <w:jc w:val="both"/>
        <w:rPr>
          <w:noProof/>
        </w:rPr>
      </w:pPr>
      <w:proofErr w:type="spellStart"/>
      <w:r>
        <w:rPr>
          <w:iCs/>
          <w:color w:val="000000" w:themeColor="text1"/>
          <w:sz w:val="22"/>
          <w:szCs w:val="22"/>
          <w:lang w:val="en-US"/>
        </w:rPr>
        <w:t>Trong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trường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hợp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dung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quên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mật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khẩu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bấm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b/>
          <w:bCs/>
          <w:iCs/>
          <w:color w:val="000000" w:themeColor="text1"/>
          <w:sz w:val="22"/>
          <w:szCs w:val="22"/>
          <w:lang w:val="en-US"/>
        </w:rPr>
        <w:t>forgot password</w:t>
      </w:r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phía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dưới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ô captcha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thực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hiện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thao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tác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reset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mật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khẩu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>.</w:t>
      </w:r>
      <w:r w:rsidR="00B774C2" w:rsidRPr="00B774C2">
        <w:rPr>
          <w:noProof/>
        </w:rPr>
        <w:t xml:space="preserve"> </w:t>
      </w:r>
    </w:p>
    <w:p w14:paraId="5E8CCA3E" w14:textId="77777777" w:rsidR="00F332DB" w:rsidRDefault="00F332DB" w:rsidP="00925E05">
      <w:pPr>
        <w:spacing w:line="360" w:lineRule="auto"/>
        <w:jc w:val="center"/>
        <w:rPr>
          <w:noProof/>
        </w:rPr>
      </w:pPr>
    </w:p>
    <w:p w14:paraId="72EDA43B" w14:textId="1F3565BD" w:rsidR="00BD6752" w:rsidRDefault="00B774C2" w:rsidP="00925E05">
      <w:pPr>
        <w:spacing w:line="360" w:lineRule="auto"/>
        <w:jc w:val="center"/>
        <w:rPr>
          <w:noProof/>
        </w:rPr>
      </w:pPr>
      <w:r w:rsidRPr="00B774C2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9ECBF61" wp14:editId="7CDD0AFC">
            <wp:extent cx="3698825" cy="1389888"/>
            <wp:effectExtent l="19050" t="19050" r="16510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25" cy="138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239ED" w14:textId="29D59F10" w:rsidR="00B774C2" w:rsidRPr="00925E05" w:rsidRDefault="00B774C2" w:rsidP="00C61F94">
      <w:pPr>
        <w:spacing w:line="360" w:lineRule="auto"/>
        <w:rPr>
          <w:noProof/>
        </w:rPr>
      </w:pPr>
      <w:r w:rsidRPr="00925E05">
        <w:rPr>
          <w:noProof/>
        </w:rPr>
        <w:t>Sau khi bấm vào đó, người dùng sẽ được chuyển hướng tới hộp thoại nhập email để reset password.</w:t>
      </w:r>
    </w:p>
    <w:p w14:paraId="0343E835" w14:textId="789F0E73" w:rsidR="00B774C2" w:rsidRPr="00925E05" w:rsidRDefault="00B774C2" w:rsidP="00C61F94">
      <w:pPr>
        <w:spacing w:line="360" w:lineRule="auto"/>
        <w:rPr>
          <w:noProof/>
        </w:rPr>
      </w:pPr>
      <w:r w:rsidRPr="00925E05">
        <w:rPr>
          <w:noProof/>
        </w:rPr>
        <w:t>Sau khi nhập email và bấm send, người dùng sẽ được chuyển hướng tới trang nhập OTP</w:t>
      </w:r>
    </w:p>
    <w:p w14:paraId="08FA4BD7" w14:textId="6970BB9F" w:rsidR="00B774C2" w:rsidRDefault="00B774C2" w:rsidP="00925E05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B774C2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1A915C8" wp14:editId="5541BADD">
            <wp:extent cx="3607547" cy="1276109"/>
            <wp:effectExtent l="19050" t="19050" r="12065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547" cy="1276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AB1E2" w14:textId="793314B5" w:rsidR="00B774C2" w:rsidRPr="00925E05" w:rsidRDefault="00B774C2" w:rsidP="00F332DB">
      <w:pPr>
        <w:spacing w:line="360" w:lineRule="auto"/>
        <w:jc w:val="center"/>
        <w:rPr>
          <w:noProof/>
          <w:lang w:val="en-US"/>
        </w:rPr>
      </w:pPr>
      <w:proofErr w:type="spellStart"/>
      <w:r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sau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check email,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mã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OTP</w:t>
      </w:r>
      <w:r w:rsidRPr="00B774C2">
        <w:rPr>
          <w:noProof/>
        </w:rPr>
        <w:t xml:space="preserve"> </w:t>
      </w:r>
      <w:r w:rsidRPr="00B774C2">
        <w:rPr>
          <w:iCs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6872F0A3" wp14:editId="26ECCFDB">
            <wp:extent cx="3695700" cy="1314341"/>
            <wp:effectExtent l="19050" t="19050" r="19050" b="1968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824" cy="131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E66A8" w14:textId="1DBE9BA0" w:rsidR="00B774C2" w:rsidRDefault="00B774C2" w:rsidP="00C61F94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>Nếu nhập đúng thì người dùng sẽ nhận được mật khẩu mới thông qua email</w:t>
      </w:r>
    </w:p>
    <w:p w14:paraId="34650D9C" w14:textId="3D386CFC" w:rsidR="00B774C2" w:rsidRDefault="00B774C2" w:rsidP="009D6A05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B774C2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78136A48" wp14:editId="1BE57153">
            <wp:extent cx="3853518" cy="1827392"/>
            <wp:effectExtent l="19050" t="19050" r="13970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18" cy="1827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B58B3" w14:textId="7783DC45" w:rsidR="00B774C2" w:rsidRDefault="00B774C2" w:rsidP="00B774C2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B774C2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52B2CA3" wp14:editId="374347DE">
            <wp:extent cx="5732145" cy="1218565"/>
            <wp:effectExtent l="19050" t="19050" r="20955" b="1968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629DF" w14:textId="77777777" w:rsidR="00B774C2" w:rsidRDefault="00B774C2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br w:type="page"/>
      </w:r>
    </w:p>
    <w:p w14:paraId="3ECCF8DB" w14:textId="053A64A5" w:rsidR="008E304B" w:rsidRPr="00554FDB" w:rsidRDefault="0000479F" w:rsidP="008E304B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20" w:name="_Toc100844137"/>
      <w:bookmarkStart w:id="21" w:name="_Toc101655830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đăng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ký</w:t>
      </w:r>
      <w:bookmarkEnd w:id="20"/>
      <w:bookmarkEnd w:id="21"/>
      <w:proofErr w:type="spellEnd"/>
    </w:p>
    <w:p w14:paraId="356D65BA" w14:textId="77777777" w:rsidR="003B1118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77617A7D" w14:textId="56D49BE4" w:rsidR="00D55904" w:rsidRPr="003B1118" w:rsidRDefault="005C3324" w:rsidP="003B1118">
      <w:pPr>
        <w:spacing w:line="360" w:lineRule="auto"/>
        <w:jc w:val="center"/>
        <w:rPr>
          <w:b/>
          <w:bCs/>
          <w:i/>
          <w:color w:val="000000" w:themeColor="text1"/>
          <w:sz w:val="22"/>
          <w:szCs w:val="22"/>
          <w:lang w:val="en-US"/>
        </w:rPr>
      </w:pPr>
      <w:r w:rsidRPr="005C3324">
        <w:rPr>
          <w:i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70028EA" wp14:editId="50C104FB">
            <wp:extent cx="5921097" cy="4248150"/>
            <wp:effectExtent l="19050" t="19050" r="2286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372" cy="4257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2EB77" w14:textId="77777777" w:rsidR="00F271D0" w:rsidRPr="00554FDB" w:rsidRDefault="00F271D0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</w:p>
    <w:p w14:paraId="6AEE1F4E" w14:textId="7D08744F" w:rsidR="008E304B" w:rsidRPr="00554FDB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cách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sử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dụng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xử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lý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3B3F4E8E" w14:textId="02F189E6" w:rsidR="00D55904" w:rsidRPr="00554FDB" w:rsidRDefault="009876B1" w:rsidP="00D55904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điền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đầy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đủ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tin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ô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tin, </w:t>
      </w:r>
      <w:r w:rsidR="005C3324">
        <w:rPr>
          <w:iCs/>
          <w:color w:val="000000" w:themeColor="text1"/>
          <w:sz w:val="22"/>
          <w:szCs w:val="22"/>
          <w:lang w:val="en-US"/>
        </w:rPr>
        <w:t xml:space="preserve">verify captcha,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sau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chọn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“Register”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tài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khoản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06B56C7D" w14:textId="59D7C714" w:rsidR="00D55904" w:rsidRPr="00554FDB" w:rsidRDefault="00D55904" w:rsidP="00D55904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bỏ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trống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1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trong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trường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hoặc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mật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khẩu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mật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khẩu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lại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không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khớp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hoặc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username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bị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trùng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với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tài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khoản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khác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báo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mời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lại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>/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thay</w:t>
      </w:r>
      <w:proofErr w:type="spellEnd"/>
      <w:r w:rsidR="005663F0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663F0" w:rsidRPr="00554FDB">
        <w:rPr>
          <w:iCs/>
          <w:color w:val="000000" w:themeColor="text1"/>
          <w:sz w:val="22"/>
          <w:szCs w:val="22"/>
          <w:lang w:val="en-US"/>
        </w:rPr>
        <w:t>đổi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790FB526" w14:textId="70BE3DE4" w:rsidR="00D55904" w:rsidRPr="00554FDB" w:rsidRDefault="00D55904" w:rsidP="00D55904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419D277" wp14:editId="0422E332">
            <wp:extent cx="2800198" cy="1115971"/>
            <wp:effectExtent l="19050" t="19050" r="19685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98" cy="1115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21F63" w14:textId="3B543A9C" w:rsidR="005C3324" w:rsidRDefault="005C3324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dung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đầy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đủ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tin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mà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không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verify captcha,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thì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xuất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hiện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báo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mời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xác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là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captcha</w:t>
      </w:r>
    </w:p>
    <w:p w14:paraId="2959356F" w14:textId="7925B882" w:rsidR="001A1964" w:rsidRDefault="001A1964" w:rsidP="003B1118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1A1964">
        <w:rPr>
          <w:iCs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1D2E169F" wp14:editId="645659B3">
            <wp:extent cx="3454400" cy="3975163"/>
            <wp:effectExtent l="19050" t="19050" r="12700" b="2540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1071" cy="3982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4402C" w14:textId="04BEB606" w:rsidR="00B774C2" w:rsidRDefault="00B774C2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14:paraId="2B42B261" w14:textId="01A94D9E" w:rsidR="003152F9" w:rsidRDefault="005663F0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thành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chuyển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đến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C3324">
        <w:rPr>
          <w:iCs/>
          <w:color w:val="000000" w:themeColor="text1"/>
          <w:sz w:val="22"/>
          <w:szCs w:val="22"/>
          <w:lang w:val="en-US"/>
        </w:rPr>
        <w:t>xác</w:t>
      </w:r>
      <w:proofErr w:type="spellEnd"/>
      <w:r w:rsidR="005C3324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5C3324">
        <w:rPr>
          <w:iCs/>
          <w:color w:val="000000" w:themeColor="text1"/>
          <w:sz w:val="22"/>
          <w:szCs w:val="22"/>
          <w:lang w:val="en-US"/>
        </w:rPr>
        <w:t>nh</w:t>
      </w:r>
      <w:r w:rsidR="001A1964">
        <w:rPr>
          <w:iCs/>
          <w:color w:val="000000" w:themeColor="text1"/>
          <w:sz w:val="22"/>
          <w:szCs w:val="22"/>
          <w:lang w:val="en-US"/>
        </w:rPr>
        <w:t>ận</w:t>
      </w:r>
      <w:proofErr w:type="spellEnd"/>
      <w:r w:rsidR="001A1964">
        <w:rPr>
          <w:iCs/>
          <w:color w:val="000000" w:themeColor="text1"/>
          <w:sz w:val="22"/>
          <w:szCs w:val="22"/>
          <w:lang w:val="en-US"/>
        </w:rPr>
        <w:t xml:space="preserve"> OTP</w:t>
      </w:r>
    </w:p>
    <w:p w14:paraId="57136543" w14:textId="299BA0A8" w:rsidR="001A1964" w:rsidRDefault="00BD6752" w:rsidP="00973AB1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BD6752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74FFB138" wp14:editId="587CC4B5">
            <wp:extent cx="4431559" cy="1821689"/>
            <wp:effectExtent l="19050" t="19050" r="2667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559" cy="1821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F242C" w14:textId="58CF58B1" w:rsidR="00BD6752" w:rsidRDefault="00BD6752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Sau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kiểm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tra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email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, ta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mail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giống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như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>:</w:t>
      </w:r>
    </w:p>
    <w:p w14:paraId="258A5153" w14:textId="2D13A4E3" w:rsidR="00BD6752" w:rsidRDefault="00BD6752" w:rsidP="00973AB1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BD6752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06DEEDD" wp14:editId="3BE1C86A">
            <wp:extent cx="4715533" cy="1276528"/>
            <wp:effectExtent l="19050" t="19050" r="27940" b="1905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962DE" w14:textId="64BE9978" w:rsidR="00BD6752" w:rsidRDefault="00BD6752" w:rsidP="00973AB1">
      <w:pPr>
        <w:spacing w:line="360" w:lineRule="auto"/>
        <w:jc w:val="center"/>
        <w:rPr>
          <w:noProof/>
        </w:rPr>
      </w:pP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ô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phía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trên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sai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báo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nhắc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lại</w:t>
      </w:r>
      <w:proofErr w:type="spellEnd"/>
      <w:r w:rsidRPr="00BD6752">
        <w:rPr>
          <w:noProof/>
        </w:rPr>
        <w:t xml:space="preserve"> </w:t>
      </w:r>
      <w:r w:rsidRPr="00BD6752">
        <w:rPr>
          <w:iCs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1769F5A1" wp14:editId="1180AD02">
            <wp:extent cx="4226946" cy="1920318"/>
            <wp:effectExtent l="19050" t="19050" r="21590" b="22860"/>
            <wp:docPr id="38" name="Picture 3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2176" cy="1927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28D7F" w14:textId="13C058EB" w:rsidR="00BD6752" w:rsidRPr="00925E05" w:rsidRDefault="00BD6752" w:rsidP="008E304B">
      <w:pPr>
        <w:spacing w:line="360" w:lineRule="auto"/>
        <w:rPr>
          <w:noProof/>
        </w:rPr>
      </w:pPr>
      <w:r w:rsidRPr="00925E05">
        <w:rPr>
          <w:noProof/>
        </w:rPr>
        <w:t>Nếu như nhập đúng, thì sẽ chuyển hướng tới trang tài khoản đã xác nhận</w:t>
      </w:r>
    </w:p>
    <w:p w14:paraId="551FF0B5" w14:textId="33788B83" w:rsidR="00BD6752" w:rsidRDefault="00BD6752" w:rsidP="00973AB1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BD6752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EFEA2FA" wp14:editId="2B4AF895">
            <wp:extent cx="4378021" cy="1631661"/>
            <wp:effectExtent l="19050" t="19050" r="22860" b="260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62" cy="1634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CEC45" w14:textId="15A02A5C" w:rsidR="00BD6752" w:rsidRPr="00BD6752" w:rsidRDefault="00BD6752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Sau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khi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bấm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BACK TO LOGIN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thì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web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chuyển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hướng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về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trang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>
        <w:rPr>
          <w:iCs/>
          <w:color w:val="000000" w:themeColor="text1"/>
          <w:sz w:val="22"/>
          <w:szCs w:val="22"/>
          <w:lang w:val="en-US"/>
        </w:rPr>
        <w:t>.</w:t>
      </w:r>
    </w:p>
    <w:p w14:paraId="55A3947B" w14:textId="0529287C" w:rsidR="003152F9" w:rsidRPr="00554FDB" w:rsidRDefault="003152F9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</w:p>
    <w:p w14:paraId="4C33D771" w14:textId="74D91237" w:rsidR="008E304B" w:rsidRPr="00554FDB" w:rsidRDefault="008E304B" w:rsidP="008E304B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22" w:name="_Toc100844138"/>
      <w:bookmarkStart w:id="23" w:name="_Toc101655831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xem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danh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sách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đơn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hàng</w:t>
      </w:r>
      <w:bookmarkEnd w:id="22"/>
      <w:bookmarkEnd w:id="23"/>
      <w:proofErr w:type="spellEnd"/>
    </w:p>
    <w:p w14:paraId="7BDCD74C" w14:textId="452CFA13" w:rsidR="008E304B" w:rsidRPr="00554FDB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698274B4" w14:textId="6156FD43" w:rsidR="00970350" w:rsidRPr="00554FDB" w:rsidRDefault="00970350" w:rsidP="009D4181">
      <w:pPr>
        <w:spacing w:line="360" w:lineRule="auto"/>
        <w:jc w:val="center"/>
        <w:rPr>
          <w:i/>
          <w:color w:val="000000" w:themeColor="text1"/>
          <w:sz w:val="22"/>
          <w:szCs w:val="22"/>
          <w:lang w:val="en-US"/>
        </w:rPr>
      </w:pPr>
      <w:r w:rsidRPr="00554FDB">
        <w:rPr>
          <w:i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08F4CC59" wp14:editId="25C282D9">
            <wp:extent cx="5688839" cy="4019550"/>
            <wp:effectExtent l="19050" t="19050" r="2667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39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747F1" w14:textId="77777777" w:rsidR="00BF60FF" w:rsidRPr="00554FDB" w:rsidRDefault="00BF60FF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</w:p>
    <w:p w14:paraId="623C893A" w14:textId="0D8557D5" w:rsidR="008E304B" w:rsidRPr="00554FDB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cách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sử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dụng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xử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lý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05B2DE4B" w14:textId="57E61088" w:rsidR="00B25501" w:rsidRPr="00554FDB" w:rsidRDefault="00970350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Ở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này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xem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đơn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mình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cũng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như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trạng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tổng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tiền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đơn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Thứ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tự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đơn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sắp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xếp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bởi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trạng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thái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sau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đó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đến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thời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gian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đặt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36965"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="00236965"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2703D2E7" w14:textId="30E058AF" w:rsidR="00705E9E" w:rsidRPr="00554FDB" w:rsidRDefault="00C57988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Khi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đơn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ở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trạng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“Arriving”,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nút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“Receive”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xác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đã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thành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Khi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đó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được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yêu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cầu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xác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lần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05E9E" w:rsidRPr="00554FDB">
        <w:rPr>
          <w:iCs/>
          <w:color w:val="000000" w:themeColor="text1"/>
          <w:sz w:val="22"/>
          <w:szCs w:val="22"/>
          <w:lang w:val="en-US"/>
        </w:rPr>
        <w:t>nữa</w:t>
      </w:r>
      <w:proofErr w:type="spellEnd"/>
      <w:r w:rsidR="00705E9E" w:rsidRPr="00554FDB">
        <w:rPr>
          <w:iCs/>
          <w:color w:val="000000" w:themeColor="text1"/>
          <w:sz w:val="22"/>
          <w:szCs w:val="22"/>
          <w:lang w:val="en-US"/>
        </w:rPr>
        <w:t xml:space="preserve">. </w:t>
      </w:r>
    </w:p>
    <w:p w14:paraId="29B6F7B5" w14:textId="77777777" w:rsidR="00EE60AB" w:rsidRPr="00554FDB" w:rsidRDefault="00EE60AB" w:rsidP="008E304B">
      <w:pPr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14:paraId="5707C38C" w14:textId="6D2C3F8D" w:rsidR="00705E9E" w:rsidRPr="00554FDB" w:rsidRDefault="00705E9E" w:rsidP="00705E9E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0972F91" wp14:editId="7F0E70F2">
            <wp:extent cx="2553120" cy="1212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802" cy="12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2AAF" w14:textId="77777777" w:rsidR="00B25501" w:rsidRPr="00554FDB" w:rsidRDefault="00B25501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br w:type="page"/>
      </w:r>
    </w:p>
    <w:p w14:paraId="46517EE2" w14:textId="06BE0755" w:rsidR="008E304B" w:rsidRPr="00554FDB" w:rsidRDefault="008E304B" w:rsidP="008E304B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24" w:name="_Toc100844139"/>
      <w:bookmarkStart w:id="25" w:name="_Toc101655832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chỉnh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sửa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thông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B25501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giao</w:t>
      </w:r>
      <w:proofErr w:type="spellEnd"/>
      <w:r w:rsidR="00B25501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B25501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hàng</w:t>
      </w:r>
      <w:bookmarkEnd w:id="24"/>
      <w:bookmarkEnd w:id="25"/>
      <w:proofErr w:type="spellEnd"/>
    </w:p>
    <w:p w14:paraId="3F7D7792" w14:textId="2DDAB70F" w:rsidR="008E304B" w:rsidRPr="00554FDB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3AAD7E1C" w14:textId="53AC9E35" w:rsidR="00B25501" w:rsidRPr="00554FDB" w:rsidRDefault="00B25501" w:rsidP="008E304B">
      <w:pPr>
        <w:spacing w:line="360" w:lineRule="auto"/>
        <w:rPr>
          <w:i/>
          <w:color w:val="000000" w:themeColor="text1"/>
          <w:sz w:val="22"/>
          <w:szCs w:val="22"/>
          <w:lang w:val="en-US"/>
        </w:rPr>
      </w:pPr>
      <w:r w:rsidRPr="00554FDB">
        <w:rPr>
          <w:i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D112232" wp14:editId="02EAF989">
            <wp:extent cx="5727700" cy="4019118"/>
            <wp:effectExtent l="19050" t="19050" r="2540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19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10337" w14:textId="7130DBB2" w:rsidR="00B25501" w:rsidRPr="00554FDB" w:rsidRDefault="008E304B" w:rsidP="00CB56F2">
      <w:pPr>
        <w:spacing w:before="240"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cách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sử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dụng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xử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lý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24D19570" w14:textId="77777777" w:rsidR="00892FBC" w:rsidRPr="00554FDB" w:rsidRDefault="004C4821" w:rsidP="006E0980">
      <w:pPr>
        <w:widowControl/>
        <w:spacing w:line="240" w:lineRule="auto"/>
        <w:jc w:val="both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Trang web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sử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dụng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địa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chỉ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số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điện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thoại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ở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bước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đăng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làm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tin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giao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mặc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định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. Ở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này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khách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chọn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update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địa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chỉ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hoặc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số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điện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thoại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ở 2 form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khác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nhau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như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hình</w:t>
      </w:r>
      <w:proofErr w:type="spellEnd"/>
      <w:r w:rsidR="00892FBC" w:rsidRPr="00554FDB">
        <w:rPr>
          <w:iCs/>
          <w:color w:val="000000" w:themeColor="text1"/>
          <w:sz w:val="22"/>
          <w:szCs w:val="22"/>
          <w:lang w:val="en-US"/>
        </w:rPr>
        <w:t xml:space="preserve">. </w:t>
      </w:r>
    </w:p>
    <w:p w14:paraId="7A691F17" w14:textId="3E3A3B1D" w:rsidR="00CB56F2" w:rsidRPr="00554FDB" w:rsidRDefault="00892FBC" w:rsidP="006E0980">
      <w:pPr>
        <w:widowControl/>
        <w:spacing w:line="240" w:lineRule="auto"/>
        <w:jc w:val="both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Điền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địa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chỉ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mới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</w:t>
      </w:r>
      <w:r w:rsidR="004C4821" w:rsidRPr="00554FDB">
        <w:rPr>
          <w:iCs/>
          <w:color w:val="000000" w:themeColor="text1"/>
          <w:sz w:val="22"/>
          <w:szCs w:val="22"/>
          <w:lang w:val="en-US"/>
        </w:rPr>
        <w:t>út</w:t>
      </w:r>
      <w:proofErr w:type="spellEnd"/>
      <w:r w:rsidR="004C4821" w:rsidRPr="00554FDB">
        <w:rPr>
          <w:iCs/>
          <w:color w:val="000000" w:themeColor="text1"/>
          <w:sz w:val="22"/>
          <w:szCs w:val="22"/>
          <w:lang w:val="en-US"/>
        </w:rPr>
        <w:t xml:space="preserve"> “Save” ở form </w:t>
      </w:r>
      <w:proofErr w:type="spellStart"/>
      <w:r w:rsidR="004C4821" w:rsidRPr="00554FDB">
        <w:rPr>
          <w:iCs/>
          <w:color w:val="000000" w:themeColor="text1"/>
          <w:sz w:val="22"/>
          <w:szCs w:val="22"/>
          <w:lang w:val="en-US"/>
        </w:rPr>
        <w:t>trên</w:t>
      </w:r>
      <w:proofErr w:type="spellEnd"/>
      <w:r w:rsidR="004C4821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767837"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="004C4821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4C4821" w:rsidRPr="00554FDB">
        <w:rPr>
          <w:iCs/>
          <w:color w:val="000000" w:themeColor="text1"/>
          <w:sz w:val="22"/>
          <w:szCs w:val="22"/>
          <w:lang w:val="en-US"/>
        </w:rPr>
        <w:t>thay</w:t>
      </w:r>
      <w:proofErr w:type="spellEnd"/>
      <w:r w:rsidR="004C4821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4C4821" w:rsidRPr="00554FDB">
        <w:rPr>
          <w:iCs/>
          <w:color w:val="000000" w:themeColor="text1"/>
          <w:sz w:val="22"/>
          <w:szCs w:val="22"/>
          <w:lang w:val="en-US"/>
        </w:rPr>
        <w:t>đổi</w:t>
      </w:r>
      <w:proofErr w:type="spellEnd"/>
      <w:r w:rsidR="004C4821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địa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chỉ</w:t>
      </w:r>
      <w:proofErr w:type="spellEnd"/>
      <w:r w:rsidR="00A060CD"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5ADFDF20" w14:textId="65F8EDE0" w:rsidR="001054B4" w:rsidRPr="00554FDB" w:rsidRDefault="001054B4" w:rsidP="006E0980">
      <w:pPr>
        <w:widowControl/>
        <w:spacing w:line="240" w:lineRule="auto"/>
        <w:jc w:val="both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Điền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số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điện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thoại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mới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nút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“Save” ở form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dưới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thay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đổi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số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điện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thoại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19CA9500" w14:textId="0BC2E6B0" w:rsidR="00447C1D" w:rsidRPr="00554FDB" w:rsidRDefault="00447C1D" w:rsidP="006E0980">
      <w:pPr>
        <w:widowControl/>
        <w:spacing w:line="240" w:lineRule="auto"/>
        <w:jc w:val="both"/>
        <w:rPr>
          <w:iCs/>
          <w:color w:val="000000" w:themeColor="text1"/>
          <w:sz w:val="22"/>
          <w:szCs w:val="22"/>
          <w:lang w:val="en-US"/>
        </w:rPr>
      </w:pPr>
    </w:p>
    <w:p w14:paraId="4F189E91" w14:textId="6F20874D" w:rsidR="00447C1D" w:rsidRPr="00554FDB" w:rsidRDefault="00447C1D" w:rsidP="006E0980">
      <w:pPr>
        <w:widowControl/>
        <w:spacing w:line="240" w:lineRule="auto"/>
        <w:jc w:val="both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Nếu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tin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bị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bỏ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trống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khi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“Save”,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sẽ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báo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yêu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cầu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nhập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tin.</w:t>
      </w:r>
    </w:p>
    <w:p w14:paraId="5AFA9981" w14:textId="77777777" w:rsidR="001054B4" w:rsidRPr="00554FDB" w:rsidRDefault="001054B4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</w:p>
    <w:p w14:paraId="19EA65AA" w14:textId="77777777" w:rsidR="00CB56F2" w:rsidRPr="00554FDB" w:rsidRDefault="00CB56F2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br w:type="page"/>
      </w:r>
    </w:p>
    <w:p w14:paraId="63C53363" w14:textId="663BD2B4" w:rsidR="008E304B" w:rsidRPr="00554FDB" w:rsidRDefault="008E304B" w:rsidP="008E304B">
      <w:pPr>
        <w:pStyle w:val="Heading2"/>
        <w:spacing w:line="360" w:lineRule="auto"/>
        <w:jc w:val="both"/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</w:pPr>
      <w:bookmarkStart w:id="26" w:name="_Toc100844140"/>
      <w:bookmarkStart w:id="27" w:name="_Toc101655833"/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xem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giỏ</w:t>
      </w:r>
      <w:proofErr w:type="spellEnd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4279C" w:rsidRPr="00554FDB">
        <w:rPr>
          <w:rFonts w:ascii="Times New Roman" w:hAnsi="Times New Roman"/>
          <w:i/>
          <w:color w:val="8064A2" w:themeColor="accent4"/>
          <w:sz w:val="22"/>
          <w:szCs w:val="22"/>
          <w:lang w:val="en-US"/>
        </w:rPr>
        <w:t>hàng</w:t>
      </w:r>
      <w:bookmarkEnd w:id="26"/>
      <w:bookmarkEnd w:id="27"/>
      <w:proofErr w:type="spellEnd"/>
    </w:p>
    <w:p w14:paraId="1F515813" w14:textId="195F9E97" w:rsidR="008E304B" w:rsidRPr="00554FDB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0453C354" w14:textId="68C71980" w:rsidR="00CF0704" w:rsidRPr="00554FDB" w:rsidRDefault="000966DB" w:rsidP="000966DB">
      <w:pPr>
        <w:spacing w:line="360" w:lineRule="auto"/>
        <w:jc w:val="center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16B7AE9" wp14:editId="39CC9B7D">
            <wp:extent cx="5029503" cy="3663137"/>
            <wp:effectExtent l="19050" t="19050" r="1905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03" cy="3663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949B8" w14:textId="77777777" w:rsidR="00DD12AA" w:rsidRPr="00554FDB" w:rsidRDefault="00DD12AA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</w:p>
    <w:p w14:paraId="671A422C" w14:textId="78153E70" w:rsidR="0044279C" w:rsidRPr="00554FDB" w:rsidRDefault="008E304B" w:rsidP="008E304B">
      <w:pPr>
        <w:spacing w:line="360" w:lineRule="auto"/>
        <w:rPr>
          <w:b/>
          <w:bCs/>
          <w:i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tả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cách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sử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dụng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xử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lý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trên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color w:val="000000" w:themeColor="text1"/>
          <w:sz w:val="22"/>
          <w:szCs w:val="22"/>
          <w:lang w:val="en-US"/>
        </w:rPr>
        <w:t>hình</w:t>
      </w:r>
      <w:proofErr w:type="spellEnd"/>
    </w:p>
    <w:p w14:paraId="6A037187" w14:textId="6C6B326B" w:rsidR="00103C04" w:rsidRPr="00554FDB" w:rsidRDefault="00103C04" w:rsidP="00B80282">
      <w:pPr>
        <w:spacing w:line="360" w:lineRule="auto"/>
        <w:jc w:val="both"/>
        <w:rPr>
          <w:iCs/>
          <w:color w:val="000000" w:themeColor="text1"/>
          <w:sz w:val="22"/>
          <w:szCs w:val="22"/>
          <w:lang w:val="en-US"/>
        </w:rPr>
      </w:pP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xem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mình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đã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thêm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vào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giỏ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và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số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lượng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đã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thêm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Ngoài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ra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có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thể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chọn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dấu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“x”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màu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đỏ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bên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phải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cùng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của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bảng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xóa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sản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phẩm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khỏi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2751BC" w:rsidRPr="00554FDB">
        <w:rPr>
          <w:iCs/>
          <w:color w:val="000000" w:themeColor="text1"/>
          <w:sz w:val="22"/>
          <w:szCs w:val="22"/>
          <w:lang w:val="en-US"/>
        </w:rPr>
        <w:t>giỏ</w:t>
      </w:r>
      <w:proofErr w:type="spellEnd"/>
      <w:r w:rsidR="002751BC"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6A2648"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="006A2648"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0BE9E1CD" w14:textId="042DA2BE" w:rsidR="00DD3062" w:rsidRPr="00554FDB" w:rsidRDefault="00103C04" w:rsidP="00B80282">
      <w:pPr>
        <w:spacing w:line="360" w:lineRule="auto"/>
        <w:jc w:val="both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t xml:space="preserve">Sau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khi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xác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nhận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các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thông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tin,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người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dùng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nhấn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“Checkout”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để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hoàn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thành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đặt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554FDB">
        <w:rPr>
          <w:iCs/>
          <w:color w:val="000000" w:themeColor="text1"/>
          <w:sz w:val="22"/>
          <w:szCs w:val="22"/>
          <w:lang w:val="en-US"/>
        </w:rPr>
        <w:t>hàng</w:t>
      </w:r>
      <w:proofErr w:type="spellEnd"/>
      <w:r w:rsidRPr="00554FDB">
        <w:rPr>
          <w:iCs/>
          <w:color w:val="000000" w:themeColor="text1"/>
          <w:sz w:val="22"/>
          <w:szCs w:val="22"/>
          <w:lang w:val="en-US"/>
        </w:rPr>
        <w:t>.</w:t>
      </w:r>
    </w:p>
    <w:p w14:paraId="65C90F00" w14:textId="77777777" w:rsidR="00DD3062" w:rsidRPr="00554FDB" w:rsidRDefault="00DD3062">
      <w:pPr>
        <w:widowControl/>
        <w:spacing w:line="240" w:lineRule="auto"/>
        <w:rPr>
          <w:iCs/>
          <w:color w:val="000000" w:themeColor="text1"/>
          <w:sz w:val="22"/>
          <w:szCs w:val="22"/>
          <w:lang w:val="en-US"/>
        </w:rPr>
      </w:pPr>
      <w:r w:rsidRPr="00554FDB">
        <w:rPr>
          <w:iCs/>
          <w:color w:val="000000" w:themeColor="text1"/>
          <w:sz w:val="22"/>
          <w:szCs w:val="22"/>
          <w:lang w:val="en-US"/>
        </w:rPr>
        <w:br w:type="page"/>
      </w:r>
    </w:p>
    <w:p w14:paraId="4A339C07" w14:textId="1FD511F4" w:rsidR="004F761A" w:rsidRPr="00554FDB" w:rsidRDefault="00544442" w:rsidP="005A31E2">
      <w:pPr>
        <w:pStyle w:val="Heading2"/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</w:pPr>
      <w:bookmarkStart w:id="28" w:name="_Toc100844141"/>
      <w:bookmarkStart w:id="29" w:name="_Toc101655834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</w:rPr>
        <w:lastRenderedPageBreak/>
        <w:t>Màn</w:t>
      </w:r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hình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Quản</w:t>
      </w:r>
      <w:proofErr w:type="spellEnd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trị</w:t>
      </w:r>
      <w:proofErr w:type="spellEnd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viên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chỉnh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sửa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order</w:t>
      </w:r>
      <w:bookmarkEnd w:id="28"/>
      <w:bookmarkEnd w:id="29"/>
    </w:p>
    <w:p w14:paraId="241A44A6" w14:textId="534462D7" w:rsidR="00544442" w:rsidRPr="00554FDB" w:rsidRDefault="00AE4CE0" w:rsidP="00544442">
      <w:p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hình</w:t>
      </w:r>
      <w:proofErr w:type="spellEnd"/>
    </w:p>
    <w:p w14:paraId="0190A6A1" w14:textId="7C93DAAE" w:rsidR="00DC5FA4" w:rsidRPr="00554FDB" w:rsidRDefault="00B774C2" w:rsidP="00544442">
      <w:pPr>
        <w:rPr>
          <w:b/>
          <w:bCs/>
          <w:i/>
          <w:iCs/>
          <w:sz w:val="22"/>
          <w:szCs w:val="22"/>
          <w:lang w:val="en-US"/>
        </w:rPr>
      </w:pPr>
      <w:r w:rsidRPr="00B774C2">
        <w:rPr>
          <w:b/>
          <w:bCs/>
          <w:i/>
          <w:iCs/>
          <w:noProof/>
          <w:sz w:val="22"/>
          <w:szCs w:val="22"/>
          <w:lang w:val="en-US"/>
        </w:rPr>
        <w:drawing>
          <wp:inline distT="0" distB="0" distL="0" distR="0" wp14:anchorId="4F3944F7" wp14:editId="51C026E4">
            <wp:extent cx="5732145" cy="2599055"/>
            <wp:effectExtent l="19050" t="19050" r="20955" b="1079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49A14" w14:textId="77777777" w:rsidR="006C72F3" w:rsidRPr="00554FDB" w:rsidRDefault="006C72F3" w:rsidP="00544442">
      <w:pPr>
        <w:rPr>
          <w:b/>
          <w:bCs/>
          <w:i/>
          <w:iCs/>
          <w:sz w:val="22"/>
          <w:szCs w:val="22"/>
          <w:lang w:val="en-US"/>
        </w:rPr>
      </w:pPr>
    </w:p>
    <w:p w14:paraId="4DBF54E9" w14:textId="2E60FBB2" w:rsidR="00AE4CE0" w:rsidRPr="00554FDB" w:rsidRDefault="00AE4CE0" w:rsidP="00544442">
      <w:p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Mô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tả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cách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sử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dụng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xử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lý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của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hình</w:t>
      </w:r>
      <w:proofErr w:type="spellEnd"/>
    </w:p>
    <w:p w14:paraId="4A647842" w14:textId="4B7B28CE" w:rsidR="00DC5FA4" w:rsidRPr="00554FDB" w:rsidRDefault="0059315C" w:rsidP="00544442">
      <w:pPr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Quản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trị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viên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có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thể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chỉnh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sửa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và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xem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thông</w:t>
      </w:r>
      <w:proofErr w:type="spellEnd"/>
      <w:r w:rsidR="00AB5015" w:rsidRPr="00554FDB">
        <w:rPr>
          <w:sz w:val="22"/>
          <w:szCs w:val="22"/>
          <w:lang w:val="en-US"/>
        </w:rPr>
        <w:t xml:space="preserve"> tin </w:t>
      </w:r>
      <w:proofErr w:type="spellStart"/>
      <w:r w:rsidR="00AB5015" w:rsidRPr="00554FDB">
        <w:rPr>
          <w:sz w:val="22"/>
          <w:szCs w:val="22"/>
          <w:lang w:val="en-US"/>
        </w:rPr>
        <w:t>đơn</w:t>
      </w:r>
      <w:proofErr w:type="spellEnd"/>
      <w:r w:rsidR="00AB5015" w:rsidRPr="00554FDB">
        <w:rPr>
          <w:sz w:val="22"/>
          <w:szCs w:val="22"/>
          <w:lang w:val="en-US"/>
        </w:rPr>
        <w:t xml:space="preserve"> </w:t>
      </w:r>
      <w:proofErr w:type="spellStart"/>
      <w:r w:rsidR="00AB5015" w:rsidRPr="00554FDB">
        <w:rPr>
          <w:sz w:val="22"/>
          <w:szCs w:val="22"/>
          <w:lang w:val="en-US"/>
        </w:rPr>
        <w:t>hàng</w:t>
      </w:r>
      <w:proofErr w:type="spellEnd"/>
      <w:r w:rsidR="00AB5015" w:rsidRPr="00554FDB">
        <w:rPr>
          <w:sz w:val="22"/>
          <w:szCs w:val="22"/>
          <w:lang w:val="en-US"/>
        </w:rPr>
        <w:t>.</w:t>
      </w:r>
    </w:p>
    <w:p w14:paraId="25F75E9C" w14:textId="007EB3EB" w:rsidR="00AB5015" w:rsidRPr="00554FDB" w:rsidRDefault="00CB4CEE" w:rsidP="00544442">
      <w:pPr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có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chỉnh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sửa</w:t>
      </w:r>
      <w:proofErr w:type="spellEnd"/>
      <w:r w:rsidRPr="00554FDB">
        <w:rPr>
          <w:sz w:val="22"/>
          <w:szCs w:val="22"/>
          <w:lang w:val="en-US"/>
        </w:rPr>
        <w:t xml:space="preserve"> order, </w:t>
      </w:r>
      <w:proofErr w:type="spellStart"/>
      <w:r w:rsidRPr="00554FDB">
        <w:rPr>
          <w:sz w:val="22"/>
          <w:szCs w:val="22"/>
          <w:lang w:val="en-US"/>
        </w:rPr>
        <w:t>thì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Quản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trị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viên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sử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dụng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nút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r w:rsidR="00A434FD" w:rsidRPr="00554FDB">
        <w:rPr>
          <w:sz w:val="22"/>
          <w:szCs w:val="22"/>
          <w:lang w:val="en-US"/>
        </w:rPr>
        <w:t>“E</w:t>
      </w:r>
      <w:r w:rsidRPr="00554FDB">
        <w:rPr>
          <w:sz w:val="22"/>
          <w:szCs w:val="22"/>
          <w:lang w:val="en-US"/>
        </w:rPr>
        <w:t>dit</w:t>
      </w:r>
      <w:r w:rsidR="00A434FD" w:rsidRPr="00554FDB">
        <w:rPr>
          <w:sz w:val="22"/>
          <w:szCs w:val="22"/>
          <w:lang w:val="en-US"/>
        </w:rPr>
        <w:t>”.</w:t>
      </w:r>
    </w:p>
    <w:p w14:paraId="3DC06393" w14:textId="13FB579C" w:rsidR="00837AEF" w:rsidRPr="00554FDB" w:rsidRDefault="00DD3062" w:rsidP="00544442">
      <w:pPr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Còn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nếu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muốn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xoá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r w:rsidR="00837AEF" w:rsidRPr="00554FDB">
        <w:rPr>
          <w:sz w:val="22"/>
          <w:szCs w:val="22"/>
          <w:lang w:val="en-US"/>
        </w:rPr>
        <w:t>order (</w:t>
      </w:r>
      <w:proofErr w:type="spellStart"/>
      <w:r w:rsidR="00837AEF" w:rsidRPr="00554FDB">
        <w:rPr>
          <w:sz w:val="22"/>
          <w:szCs w:val="22"/>
          <w:lang w:val="en-US"/>
        </w:rPr>
        <w:t>từ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chối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đơn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hàng</w:t>
      </w:r>
      <w:proofErr w:type="spellEnd"/>
      <w:r w:rsidR="00837AEF" w:rsidRPr="00554FDB">
        <w:rPr>
          <w:sz w:val="22"/>
          <w:szCs w:val="22"/>
          <w:lang w:val="en-US"/>
        </w:rPr>
        <w:t xml:space="preserve">), </w:t>
      </w:r>
      <w:proofErr w:type="spellStart"/>
      <w:r w:rsidR="0059315C" w:rsidRPr="00554FDB">
        <w:rPr>
          <w:sz w:val="22"/>
          <w:szCs w:val="22"/>
          <w:lang w:val="en-US"/>
        </w:rPr>
        <w:t>Quản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trị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viên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nhấn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vào</w:t>
      </w:r>
      <w:proofErr w:type="spellEnd"/>
      <w:r w:rsidR="00837AEF" w:rsidRPr="00554FDB">
        <w:rPr>
          <w:sz w:val="22"/>
          <w:szCs w:val="22"/>
          <w:lang w:val="en-US"/>
        </w:rPr>
        <w:t xml:space="preserve"> “Delete”. </w:t>
      </w:r>
      <w:proofErr w:type="spellStart"/>
      <w:r w:rsidR="00837AEF" w:rsidRPr="00554FDB">
        <w:rPr>
          <w:sz w:val="22"/>
          <w:szCs w:val="22"/>
          <w:lang w:val="en-US"/>
        </w:rPr>
        <w:t>Hệ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thống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sẽ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cho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xác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nhận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trước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khi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từ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chối</w:t>
      </w:r>
      <w:proofErr w:type="spellEnd"/>
      <w:r w:rsidR="00837AEF" w:rsidRPr="00554FDB">
        <w:rPr>
          <w:sz w:val="22"/>
          <w:szCs w:val="22"/>
          <w:lang w:val="en-US"/>
        </w:rPr>
        <w:t xml:space="preserve"> </w:t>
      </w:r>
      <w:proofErr w:type="spellStart"/>
      <w:r w:rsidR="00837AEF" w:rsidRPr="00554FDB">
        <w:rPr>
          <w:sz w:val="22"/>
          <w:szCs w:val="22"/>
          <w:lang w:val="en-US"/>
        </w:rPr>
        <w:t>đơn</w:t>
      </w:r>
      <w:proofErr w:type="spellEnd"/>
      <w:r w:rsidR="00837AEF" w:rsidRPr="00554FDB">
        <w:rPr>
          <w:sz w:val="22"/>
          <w:szCs w:val="22"/>
          <w:lang w:val="en-US"/>
        </w:rPr>
        <w:t>.</w:t>
      </w:r>
    </w:p>
    <w:p w14:paraId="6F4C48D6" w14:textId="77777777" w:rsidR="00D27B45" w:rsidRPr="00554FDB" w:rsidRDefault="00D27B45" w:rsidP="00544442">
      <w:pPr>
        <w:rPr>
          <w:sz w:val="22"/>
          <w:szCs w:val="22"/>
          <w:lang w:val="en-US"/>
        </w:rPr>
      </w:pPr>
    </w:p>
    <w:p w14:paraId="64D614DF" w14:textId="772B9B2E" w:rsidR="00DD3062" w:rsidRPr="00554FDB" w:rsidRDefault="00DD3062" w:rsidP="00837AEF">
      <w:pPr>
        <w:jc w:val="center"/>
        <w:rPr>
          <w:noProof/>
          <w:sz w:val="22"/>
          <w:szCs w:val="22"/>
          <w:lang w:val="en-US"/>
        </w:rPr>
      </w:pPr>
      <w:r w:rsidRPr="00554FDB">
        <w:rPr>
          <w:noProof/>
          <w:sz w:val="22"/>
          <w:szCs w:val="22"/>
        </w:rPr>
        <w:drawing>
          <wp:inline distT="0" distB="0" distL="0" distR="0" wp14:anchorId="17249704" wp14:editId="755488C7">
            <wp:extent cx="3317333" cy="1701479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821" cy="17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093B" w14:textId="77777777" w:rsidR="00837AEF" w:rsidRPr="00554FDB" w:rsidRDefault="00837AEF" w:rsidP="00DD3062">
      <w:pPr>
        <w:rPr>
          <w:noProof/>
          <w:sz w:val="22"/>
          <w:szCs w:val="22"/>
          <w:lang w:val="en-US"/>
        </w:rPr>
      </w:pPr>
    </w:p>
    <w:p w14:paraId="36D765EA" w14:textId="2D7F5988" w:rsidR="00DD3062" w:rsidRPr="00554FDB" w:rsidRDefault="00DD3062" w:rsidP="00DD3062">
      <w:pPr>
        <w:rPr>
          <w:sz w:val="22"/>
          <w:szCs w:val="22"/>
          <w:lang w:val="en-US"/>
        </w:rPr>
      </w:pPr>
      <w:r w:rsidRPr="00554FDB">
        <w:rPr>
          <w:noProof/>
          <w:sz w:val="22"/>
          <w:szCs w:val="22"/>
          <w:lang w:val="en-US"/>
        </w:rPr>
        <w:t xml:space="preserve">Nếu </w:t>
      </w:r>
      <w:proofErr w:type="spellStart"/>
      <w:r w:rsidR="0059315C" w:rsidRPr="00554FDB">
        <w:rPr>
          <w:sz w:val="22"/>
          <w:szCs w:val="22"/>
          <w:lang w:val="en-US"/>
        </w:rPr>
        <w:t>Quản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trị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viên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muốn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xoá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thì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nhấn</w:t>
      </w:r>
      <w:proofErr w:type="spellEnd"/>
      <w:r w:rsidRPr="00554FDB">
        <w:rPr>
          <w:sz w:val="22"/>
          <w:szCs w:val="22"/>
          <w:lang w:val="en-US"/>
        </w:rPr>
        <w:t xml:space="preserve"> delete, </w:t>
      </w:r>
      <w:proofErr w:type="spellStart"/>
      <w:r w:rsidRPr="00554FDB">
        <w:rPr>
          <w:sz w:val="22"/>
          <w:szCs w:val="22"/>
          <w:lang w:val="en-US"/>
        </w:rPr>
        <w:t>còn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nếu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không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Quản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trị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viên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có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nhấn</w:t>
      </w:r>
      <w:proofErr w:type="spellEnd"/>
      <w:r w:rsidRPr="00554FDB">
        <w:rPr>
          <w:sz w:val="22"/>
          <w:szCs w:val="22"/>
          <w:lang w:val="en-US"/>
        </w:rPr>
        <w:t xml:space="preserve"> cancel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huỷ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thao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tác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xoá</w:t>
      </w:r>
      <w:proofErr w:type="spellEnd"/>
      <w:r w:rsidRPr="00554FDB">
        <w:rPr>
          <w:sz w:val="22"/>
          <w:szCs w:val="22"/>
          <w:lang w:val="en-US"/>
        </w:rPr>
        <w:t>.</w:t>
      </w:r>
    </w:p>
    <w:p w14:paraId="1A623CB1" w14:textId="751FFC60" w:rsidR="008026B7" w:rsidRPr="00554FDB" w:rsidRDefault="008026B7" w:rsidP="005A31E2">
      <w:pPr>
        <w:widowControl/>
        <w:spacing w:line="240" w:lineRule="auto"/>
        <w:rPr>
          <w:sz w:val="22"/>
          <w:szCs w:val="22"/>
          <w:lang w:val="en-US"/>
        </w:rPr>
      </w:pPr>
    </w:p>
    <w:p w14:paraId="5A4554AF" w14:textId="77777777" w:rsidR="008026B7" w:rsidRPr="00554FDB" w:rsidRDefault="008026B7">
      <w:pPr>
        <w:widowControl/>
        <w:spacing w:line="240" w:lineRule="auto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br w:type="page"/>
      </w:r>
    </w:p>
    <w:p w14:paraId="15952F6A" w14:textId="05EADD1C" w:rsidR="008026B7" w:rsidRPr="00554FDB" w:rsidRDefault="008026B7" w:rsidP="005A31E2">
      <w:pPr>
        <w:pStyle w:val="Heading2"/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</w:pPr>
      <w:bookmarkStart w:id="30" w:name="_Toc100844144"/>
      <w:bookmarkStart w:id="31" w:name="_Toc101655835"/>
      <w:proofErr w:type="spellStart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</w:rPr>
        <w:t>hình</w:t>
      </w:r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Quản</w:t>
      </w:r>
      <w:proofErr w:type="spellEnd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trị</w:t>
      </w:r>
      <w:proofErr w:type="spellEnd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viên</w:t>
      </w:r>
      <w:proofErr w:type="spellEnd"/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D2611D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xem</w:t>
      </w:r>
      <w:bookmarkEnd w:id="30"/>
      <w:proofErr w:type="spellEnd"/>
      <w:r w:rsidR="00841B77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, </w:t>
      </w:r>
      <w:r w:rsidR="00B07BC3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CRUD</w:t>
      </w:r>
      <w:r w:rsidR="00841B77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841B77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sản</w:t>
      </w:r>
      <w:proofErr w:type="spellEnd"/>
      <w:r w:rsidR="00841B77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841B77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phẩm</w:t>
      </w:r>
      <w:bookmarkEnd w:id="31"/>
      <w:proofErr w:type="spellEnd"/>
    </w:p>
    <w:p w14:paraId="18D9ECAC" w14:textId="3150121D" w:rsidR="008026B7" w:rsidRPr="00554FDB" w:rsidRDefault="008026B7" w:rsidP="008026B7">
      <w:p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màn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hình</w:t>
      </w:r>
      <w:proofErr w:type="spellEnd"/>
    </w:p>
    <w:p w14:paraId="67D3C13E" w14:textId="5F8787D0" w:rsidR="008026B7" w:rsidRPr="00554FDB" w:rsidRDefault="00DC00EB" w:rsidP="00372F51">
      <w:pPr>
        <w:jc w:val="center"/>
        <w:rPr>
          <w:b/>
          <w:bCs/>
          <w:i/>
          <w:iCs/>
          <w:sz w:val="22"/>
          <w:szCs w:val="22"/>
          <w:lang w:val="en-US"/>
        </w:rPr>
      </w:pPr>
      <w:r w:rsidRPr="00DC00EB">
        <w:rPr>
          <w:b/>
          <w:bCs/>
          <w:i/>
          <w:iCs/>
          <w:noProof/>
          <w:sz w:val="22"/>
          <w:szCs w:val="22"/>
          <w:lang w:val="en-US"/>
        </w:rPr>
        <w:drawing>
          <wp:inline distT="0" distB="0" distL="0" distR="0" wp14:anchorId="6D7212A4" wp14:editId="7F21D633">
            <wp:extent cx="5426721" cy="2527300"/>
            <wp:effectExtent l="19050" t="19050" r="21590" b="2540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2435" cy="2529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B0C2F" w14:textId="77777777" w:rsidR="00850B6A" w:rsidRPr="00554FDB" w:rsidRDefault="00850B6A" w:rsidP="008026B7">
      <w:pPr>
        <w:rPr>
          <w:b/>
          <w:bCs/>
          <w:i/>
          <w:iCs/>
          <w:sz w:val="22"/>
          <w:szCs w:val="22"/>
          <w:lang w:val="en-US"/>
        </w:rPr>
      </w:pPr>
    </w:p>
    <w:p w14:paraId="02920AD8" w14:textId="07744BF6" w:rsidR="00B86217" w:rsidRPr="00554FDB" w:rsidRDefault="00B86217" w:rsidP="008026B7">
      <w:p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Cập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nhật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sản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phẩm</w:t>
      </w:r>
      <w:proofErr w:type="spellEnd"/>
    </w:p>
    <w:p w14:paraId="208FE1FB" w14:textId="61BD321E" w:rsidR="00B06E7D" w:rsidRPr="00554FDB" w:rsidRDefault="00925483" w:rsidP="00FE233E">
      <w:pPr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Khi </w:t>
      </w:r>
      <w:proofErr w:type="spellStart"/>
      <w:r w:rsidRPr="00554FDB">
        <w:rPr>
          <w:sz w:val="22"/>
          <w:szCs w:val="22"/>
          <w:lang w:val="en-US"/>
        </w:rPr>
        <w:t>nhấn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vào</w:t>
      </w:r>
      <w:proofErr w:type="spellEnd"/>
      <w:r w:rsidRPr="00554FDB">
        <w:rPr>
          <w:sz w:val="22"/>
          <w:szCs w:val="22"/>
          <w:lang w:val="en-US"/>
        </w:rPr>
        <w:t xml:space="preserve"> “Edit”,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hiển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thị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hộp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thoại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sau</w:t>
      </w:r>
      <w:proofErr w:type="spellEnd"/>
      <w:r w:rsidRPr="00554FDB">
        <w:rPr>
          <w:sz w:val="22"/>
          <w:szCs w:val="22"/>
          <w:lang w:val="en-US"/>
        </w:rPr>
        <w:t xml:space="preserve">. </w:t>
      </w:r>
      <w:proofErr w:type="spellStart"/>
      <w:r w:rsidR="0059315C" w:rsidRPr="00554FDB">
        <w:rPr>
          <w:sz w:val="22"/>
          <w:szCs w:val="22"/>
          <w:lang w:val="en-US"/>
        </w:rPr>
        <w:t>Quản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trị</w:t>
      </w:r>
      <w:proofErr w:type="spellEnd"/>
      <w:r w:rsidR="0059315C" w:rsidRPr="00554FDB">
        <w:rPr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sz w:val="22"/>
          <w:szCs w:val="22"/>
          <w:lang w:val="en-US"/>
        </w:rPr>
        <w:t>viên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chỉ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có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thay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đổi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giá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số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lượng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và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mô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tả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. </w:t>
      </w:r>
      <w:proofErr w:type="spellStart"/>
      <w:r w:rsidRPr="00554FDB">
        <w:rPr>
          <w:sz w:val="22"/>
          <w:szCs w:val="22"/>
          <w:lang w:val="en-US"/>
        </w:rPr>
        <w:t>Các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thông</w:t>
      </w:r>
      <w:proofErr w:type="spellEnd"/>
      <w:r w:rsidRPr="00554FDB">
        <w:rPr>
          <w:sz w:val="22"/>
          <w:szCs w:val="22"/>
          <w:lang w:val="en-US"/>
        </w:rPr>
        <w:t xml:space="preserve"> tin </w:t>
      </w:r>
      <w:proofErr w:type="spellStart"/>
      <w:r w:rsidRPr="00554FDB">
        <w:rPr>
          <w:sz w:val="22"/>
          <w:szCs w:val="22"/>
          <w:lang w:val="en-US"/>
        </w:rPr>
        <w:t>còn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lại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như</w:t>
      </w:r>
      <w:proofErr w:type="spellEnd"/>
      <w:r w:rsidRPr="00554FDB">
        <w:rPr>
          <w:sz w:val="22"/>
          <w:szCs w:val="22"/>
          <w:lang w:val="en-US"/>
        </w:rPr>
        <w:t xml:space="preserve"> ID, </w:t>
      </w:r>
      <w:proofErr w:type="spellStart"/>
      <w:r w:rsidRPr="00554FDB">
        <w:rPr>
          <w:sz w:val="22"/>
          <w:szCs w:val="22"/>
          <w:lang w:val="en-US"/>
        </w:rPr>
        <w:t>tên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danh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mục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được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giữ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nguyên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như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lúc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đăng</w:t>
      </w:r>
      <w:proofErr w:type="spellEnd"/>
      <w:r w:rsidRPr="00554FDB">
        <w:rPr>
          <w:sz w:val="22"/>
          <w:szCs w:val="22"/>
          <w:lang w:val="en-US"/>
        </w:rPr>
        <w:t>.</w:t>
      </w:r>
    </w:p>
    <w:p w14:paraId="37CCEC9F" w14:textId="77777777" w:rsidR="00925483" w:rsidRPr="00554FDB" w:rsidRDefault="00925483" w:rsidP="00FE233E">
      <w:pPr>
        <w:rPr>
          <w:sz w:val="22"/>
          <w:szCs w:val="22"/>
          <w:lang w:val="en-US"/>
        </w:rPr>
      </w:pPr>
    </w:p>
    <w:p w14:paraId="705AE219" w14:textId="1D34CF9D" w:rsidR="00EF6A1A" w:rsidRPr="00554FDB" w:rsidRDefault="004913E1" w:rsidP="00EF6A1A">
      <w:pPr>
        <w:jc w:val="both"/>
        <w:rPr>
          <w:b/>
          <w:bCs/>
          <w:i/>
          <w:iCs/>
          <w:color w:val="C0504D" w:themeColor="accent2"/>
          <w:sz w:val="22"/>
          <w:szCs w:val="22"/>
          <w:lang w:val="en-US"/>
        </w:rPr>
      </w:pPr>
      <w:r w:rsidRPr="00554FDB">
        <w:rPr>
          <w:noProof/>
          <w:sz w:val="22"/>
          <w:szCs w:val="22"/>
          <w:lang w:val="en-US"/>
        </w:rPr>
        <w:drawing>
          <wp:anchor distT="0" distB="0" distL="114300" distR="114300" simplePos="0" relativeHeight="251657216" behindDoc="0" locked="0" layoutInCell="1" allowOverlap="1" wp14:anchorId="79091B87" wp14:editId="2196D682">
            <wp:simplePos x="0" y="0"/>
            <wp:positionH relativeFrom="column">
              <wp:posOffset>19050</wp:posOffset>
            </wp:positionH>
            <wp:positionV relativeFrom="paragraph">
              <wp:posOffset>15875</wp:posOffset>
            </wp:positionV>
            <wp:extent cx="2194969" cy="3143250"/>
            <wp:effectExtent l="19050" t="19050" r="15240" b="1905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69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A1A" w:rsidRPr="00554FDB">
        <w:rPr>
          <w:sz w:val="22"/>
          <w:szCs w:val="22"/>
          <w:lang w:val="en-US"/>
        </w:rPr>
        <w:t xml:space="preserve"> </w:t>
      </w:r>
    </w:p>
    <w:p w14:paraId="32B00EDF" w14:textId="77777777" w:rsidR="00EF6A1A" w:rsidRPr="00554FDB" w:rsidRDefault="00EF6A1A" w:rsidP="00EF6A1A">
      <w:pPr>
        <w:jc w:val="both"/>
        <w:rPr>
          <w:b/>
          <w:bCs/>
          <w:i/>
          <w:iCs/>
          <w:color w:val="C0504D" w:themeColor="accent2"/>
          <w:sz w:val="22"/>
          <w:szCs w:val="22"/>
          <w:lang w:val="en-US"/>
        </w:rPr>
      </w:pPr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Form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có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scroll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cố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định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chiều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cao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,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này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đã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scroll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để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ghép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lại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nhằm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hiển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thị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toàn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bộ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form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đăng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sản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phẩm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).</w:t>
      </w:r>
    </w:p>
    <w:p w14:paraId="5E918B92" w14:textId="63030462" w:rsidR="00EF6A1A" w:rsidRPr="00554FDB" w:rsidRDefault="00EF6A1A">
      <w:pPr>
        <w:widowControl/>
        <w:spacing w:line="240" w:lineRule="auto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br w:type="page"/>
      </w:r>
    </w:p>
    <w:p w14:paraId="3A384E63" w14:textId="4E2926F8" w:rsidR="00313932" w:rsidRPr="00554FDB" w:rsidRDefault="00C84F6F" w:rsidP="00FE233E">
      <w:p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lastRenderedPageBreak/>
        <w:t>Thêm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sản</w:t>
      </w:r>
      <w:proofErr w:type="spellEnd"/>
      <w:r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phẩm</w:t>
      </w:r>
      <w:proofErr w:type="spellEnd"/>
    </w:p>
    <w:p w14:paraId="0C5377F1" w14:textId="41C7C71C" w:rsidR="001177D4" w:rsidRPr="00554FDB" w:rsidRDefault="0059315C" w:rsidP="00FE233E">
      <w:pPr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Quản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trị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viên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có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C84F6F" w:rsidRPr="00554FDB">
        <w:rPr>
          <w:sz w:val="22"/>
          <w:szCs w:val="22"/>
          <w:lang w:val="en-US"/>
        </w:rPr>
        <w:t>thể</w:t>
      </w:r>
      <w:proofErr w:type="spellEnd"/>
      <w:r w:rsidR="00C84F6F" w:rsidRPr="00554FDB">
        <w:rPr>
          <w:sz w:val="22"/>
          <w:szCs w:val="22"/>
          <w:lang w:val="en-US"/>
        </w:rPr>
        <w:t xml:space="preserve"> </w:t>
      </w:r>
      <w:proofErr w:type="spellStart"/>
      <w:r w:rsidR="00E95569" w:rsidRPr="00554FDB">
        <w:rPr>
          <w:sz w:val="22"/>
          <w:szCs w:val="22"/>
          <w:lang w:val="en-US"/>
        </w:rPr>
        <w:t>thêm</w:t>
      </w:r>
      <w:proofErr w:type="spellEnd"/>
      <w:r w:rsidR="00E95569" w:rsidRPr="00554FDB">
        <w:rPr>
          <w:sz w:val="22"/>
          <w:szCs w:val="22"/>
          <w:lang w:val="en-US"/>
        </w:rPr>
        <w:t xml:space="preserve"> </w:t>
      </w:r>
      <w:proofErr w:type="spellStart"/>
      <w:r w:rsidR="00E95569" w:rsidRPr="00554FDB">
        <w:rPr>
          <w:sz w:val="22"/>
          <w:szCs w:val="22"/>
          <w:lang w:val="en-US"/>
        </w:rPr>
        <w:t>mới</w:t>
      </w:r>
      <w:proofErr w:type="spellEnd"/>
      <w:r w:rsidR="00E95569" w:rsidRPr="00554FDB">
        <w:rPr>
          <w:sz w:val="22"/>
          <w:szCs w:val="22"/>
          <w:lang w:val="en-US"/>
        </w:rPr>
        <w:t xml:space="preserve"> </w:t>
      </w:r>
      <w:proofErr w:type="spellStart"/>
      <w:r w:rsidR="00E95569" w:rsidRPr="00554FDB">
        <w:rPr>
          <w:sz w:val="22"/>
          <w:szCs w:val="22"/>
          <w:lang w:val="en-US"/>
        </w:rPr>
        <w:t>sản</w:t>
      </w:r>
      <w:proofErr w:type="spellEnd"/>
      <w:r w:rsidR="00E95569" w:rsidRPr="00554FDB">
        <w:rPr>
          <w:sz w:val="22"/>
          <w:szCs w:val="22"/>
          <w:lang w:val="en-US"/>
        </w:rPr>
        <w:t xml:space="preserve"> </w:t>
      </w:r>
      <w:proofErr w:type="spellStart"/>
      <w:r w:rsidR="00E95569" w:rsidRPr="00554FDB">
        <w:rPr>
          <w:sz w:val="22"/>
          <w:szCs w:val="22"/>
          <w:lang w:val="en-US"/>
        </w:rPr>
        <w:t>phẩm</w:t>
      </w:r>
      <w:proofErr w:type="spellEnd"/>
      <w:r w:rsidR="00E95569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khi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bấm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nút</w:t>
      </w:r>
      <w:proofErr w:type="spellEnd"/>
      <w:r w:rsidR="001177D4" w:rsidRPr="00554FDB">
        <w:rPr>
          <w:sz w:val="22"/>
          <w:szCs w:val="22"/>
          <w:lang w:val="en-US"/>
        </w:rPr>
        <w:t xml:space="preserve"> “ADD”</w:t>
      </w:r>
    </w:p>
    <w:p w14:paraId="78DBE758" w14:textId="7506555F" w:rsidR="00FE656A" w:rsidRPr="00554FDB" w:rsidRDefault="00207C4E" w:rsidP="00FE233E">
      <w:pPr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t xml:space="preserve">Form </w:t>
      </w:r>
      <w:proofErr w:type="spellStart"/>
      <w:r w:rsidR="001177D4" w:rsidRPr="00554FDB">
        <w:rPr>
          <w:sz w:val="22"/>
          <w:szCs w:val="22"/>
          <w:lang w:val="en-US"/>
        </w:rPr>
        <w:t>sẽ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hiển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thị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để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điền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các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thông</w:t>
      </w:r>
      <w:proofErr w:type="spellEnd"/>
      <w:r w:rsidR="001177D4" w:rsidRPr="00554FDB">
        <w:rPr>
          <w:sz w:val="22"/>
          <w:szCs w:val="22"/>
          <w:lang w:val="en-US"/>
        </w:rPr>
        <w:t xml:space="preserve"> tin: </w:t>
      </w:r>
      <w:proofErr w:type="spellStart"/>
      <w:r w:rsidR="00E95569" w:rsidRPr="00554FDB">
        <w:rPr>
          <w:sz w:val="22"/>
          <w:szCs w:val="22"/>
          <w:lang w:val="en-US"/>
        </w:rPr>
        <w:t>T</w:t>
      </w:r>
      <w:r w:rsidR="004913E1" w:rsidRPr="00554FDB">
        <w:rPr>
          <w:sz w:val="22"/>
          <w:szCs w:val="22"/>
          <w:lang w:val="en-US"/>
        </w:rPr>
        <w:t>ên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sản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phẩm</w:t>
      </w:r>
      <w:proofErr w:type="spellEnd"/>
      <w:r w:rsidR="004913E1" w:rsidRPr="00554FDB">
        <w:rPr>
          <w:sz w:val="22"/>
          <w:szCs w:val="22"/>
          <w:lang w:val="en-US"/>
        </w:rPr>
        <w:t xml:space="preserve">, </w:t>
      </w:r>
      <w:proofErr w:type="spellStart"/>
      <w:r w:rsidR="004913E1" w:rsidRPr="00554FDB">
        <w:rPr>
          <w:sz w:val="22"/>
          <w:szCs w:val="22"/>
          <w:lang w:val="en-US"/>
        </w:rPr>
        <w:t>số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lượng</w:t>
      </w:r>
      <w:proofErr w:type="spellEnd"/>
      <w:r w:rsidR="004913E1" w:rsidRPr="00554FDB">
        <w:rPr>
          <w:sz w:val="22"/>
          <w:szCs w:val="22"/>
          <w:lang w:val="en-US"/>
        </w:rPr>
        <w:t xml:space="preserve">, </w:t>
      </w:r>
      <w:proofErr w:type="spellStart"/>
      <w:r w:rsidR="004913E1" w:rsidRPr="00554FDB">
        <w:rPr>
          <w:sz w:val="22"/>
          <w:szCs w:val="22"/>
          <w:lang w:val="en-US"/>
        </w:rPr>
        <w:t>danh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mục</w:t>
      </w:r>
      <w:proofErr w:type="spellEnd"/>
      <w:r w:rsidR="004913E1" w:rsidRPr="00554FDB">
        <w:rPr>
          <w:sz w:val="22"/>
          <w:szCs w:val="22"/>
          <w:lang w:val="en-US"/>
        </w:rPr>
        <w:t xml:space="preserve"> cha, </w:t>
      </w:r>
      <w:proofErr w:type="spellStart"/>
      <w:r w:rsidR="004913E1" w:rsidRPr="00554FDB">
        <w:rPr>
          <w:sz w:val="22"/>
          <w:szCs w:val="22"/>
          <w:lang w:val="en-US"/>
        </w:rPr>
        <w:t>danh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mục</w:t>
      </w:r>
      <w:proofErr w:type="spellEnd"/>
      <w:r w:rsidR="004913E1" w:rsidRPr="00554FDB">
        <w:rPr>
          <w:sz w:val="22"/>
          <w:szCs w:val="22"/>
          <w:lang w:val="en-US"/>
        </w:rPr>
        <w:t xml:space="preserve"> con</w:t>
      </w:r>
      <w:r w:rsidR="00C53AD4" w:rsidRPr="00554FDB">
        <w:rPr>
          <w:sz w:val="22"/>
          <w:szCs w:val="22"/>
          <w:lang w:val="en-US"/>
        </w:rPr>
        <w:t xml:space="preserve">, </w:t>
      </w:r>
      <w:proofErr w:type="spellStart"/>
      <w:r w:rsidR="00C53AD4" w:rsidRPr="00554FDB">
        <w:rPr>
          <w:sz w:val="22"/>
          <w:szCs w:val="22"/>
          <w:lang w:val="en-US"/>
        </w:rPr>
        <w:t>hình</w:t>
      </w:r>
      <w:proofErr w:type="spellEnd"/>
      <w:r w:rsidR="00C53AD4" w:rsidRPr="00554FDB">
        <w:rPr>
          <w:sz w:val="22"/>
          <w:szCs w:val="22"/>
          <w:lang w:val="en-US"/>
        </w:rPr>
        <w:t xml:space="preserve"> </w:t>
      </w:r>
      <w:proofErr w:type="spellStart"/>
      <w:r w:rsidR="00C53AD4" w:rsidRPr="00554FDB">
        <w:rPr>
          <w:sz w:val="22"/>
          <w:szCs w:val="22"/>
          <w:lang w:val="en-US"/>
        </w:rPr>
        <w:t>ảnh</w:t>
      </w:r>
      <w:proofErr w:type="spellEnd"/>
      <w:r w:rsidR="001177D4" w:rsidRPr="00554FDB">
        <w:rPr>
          <w:sz w:val="22"/>
          <w:szCs w:val="22"/>
          <w:lang w:val="en-US"/>
        </w:rPr>
        <w:t>.</w:t>
      </w:r>
      <w:r w:rsidR="00553839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B</w:t>
      </w:r>
      <w:r w:rsidR="004913E1" w:rsidRPr="00554FDB">
        <w:rPr>
          <w:sz w:val="22"/>
          <w:szCs w:val="22"/>
          <w:lang w:val="en-US"/>
        </w:rPr>
        <w:t>ấm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r w:rsidR="001177D4" w:rsidRPr="00554FDB">
        <w:rPr>
          <w:sz w:val="22"/>
          <w:szCs w:val="22"/>
          <w:lang w:val="en-US"/>
        </w:rPr>
        <w:t>S</w:t>
      </w:r>
      <w:r w:rsidR="004913E1" w:rsidRPr="00554FDB">
        <w:rPr>
          <w:sz w:val="22"/>
          <w:szCs w:val="22"/>
          <w:lang w:val="en-US"/>
        </w:rPr>
        <w:t xml:space="preserve">ave </w:t>
      </w:r>
      <w:proofErr w:type="spellStart"/>
      <w:r w:rsidR="001177D4" w:rsidRPr="00554FDB">
        <w:rPr>
          <w:sz w:val="22"/>
          <w:szCs w:val="22"/>
          <w:lang w:val="en-US"/>
        </w:rPr>
        <w:t>để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lưu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proofErr w:type="spellStart"/>
      <w:r w:rsidR="004913E1" w:rsidRPr="00554FDB">
        <w:rPr>
          <w:sz w:val="22"/>
          <w:szCs w:val="22"/>
          <w:lang w:val="en-US"/>
        </w:rPr>
        <w:t>hoặc</w:t>
      </w:r>
      <w:proofErr w:type="spellEnd"/>
      <w:r w:rsidR="004913E1" w:rsidRPr="00554FDB">
        <w:rPr>
          <w:sz w:val="22"/>
          <w:szCs w:val="22"/>
          <w:lang w:val="en-US"/>
        </w:rPr>
        <w:t xml:space="preserve"> </w:t>
      </w:r>
      <w:r w:rsidR="001177D4" w:rsidRPr="00554FDB">
        <w:rPr>
          <w:sz w:val="22"/>
          <w:szCs w:val="22"/>
          <w:lang w:val="en-US"/>
        </w:rPr>
        <w:t>C</w:t>
      </w:r>
      <w:r w:rsidR="004913E1" w:rsidRPr="00554FDB">
        <w:rPr>
          <w:sz w:val="22"/>
          <w:szCs w:val="22"/>
          <w:lang w:val="en-US"/>
        </w:rPr>
        <w:t xml:space="preserve">ancel </w:t>
      </w:r>
      <w:proofErr w:type="spellStart"/>
      <w:r w:rsidR="001177D4" w:rsidRPr="00554FDB">
        <w:rPr>
          <w:sz w:val="22"/>
          <w:szCs w:val="22"/>
          <w:lang w:val="en-US"/>
        </w:rPr>
        <w:t>để</w:t>
      </w:r>
      <w:proofErr w:type="spellEnd"/>
      <w:r w:rsidR="001177D4" w:rsidRPr="00554FDB">
        <w:rPr>
          <w:sz w:val="22"/>
          <w:szCs w:val="22"/>
          <w:lang w:val="en-US"/>
        </w:rPr>
        <w:t xml:space="preserve"> </w:t>
      </w:r>
      <w:proofErr w:type="spellStart"/>
      <w:r w:rsidR="001177D4" w:rsidRPr="00554FDB">
        <w:rPr>
          <w:sz w:val="22"/>
          <w:szCs w:val="22"/>
          <w:lang w:val="en-US"/>
        </w:rPr>
        <w:t>hủy</w:t>
      </w:r>
      <w:proofErr w:type="spellEnd"/>
      <w:r w:rsidR="004913E1" w:rsidRPr="00554FDB">
        <w:rPr>
          <w:sz w:val="22"/>
          <w:szCs w:val="22"/>
          <w:lang w:val="en-US"/>
        </w:rPr>
        <w:t>.</w:t>
      </w:r>
    </w:p>
    <w:p w14:paraId="0F06072A" w14:textId="06CE32F1" w:rsidR="00C676BB" w:rsidRPr="00554FDB" w:rsidRDefault="00C676BB" w:rsidP="00C676BB">
      <w:pPr>
        <w:jc w:val="both"/>
        <w:rPr>
          <w:b/>
          <w:bCs/>
          <w:i/>
          <w:iCs/>
          <w:color w:val="C0504D" w:themeColor="accent2"/>
          <w:sz w:val="22"/>
          <w:szCs w:val="22"/>
          <w:lang w:val="en-US"/>
        </w:rPr>
      </w:pPr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(Form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có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scroll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cố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định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chiều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cao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,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hình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này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đã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scroll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và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chụp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để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ghép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lại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nhằm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hiển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thị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toàn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bộ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form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đăng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sản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 xml:space="preserve"> </w:t>
      </w:r>
      <w:proofErr w:type="spellStart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phẩm</w:t>
      </w:r>
      <w:proofErr w:type="spellEnd"/>
      <w:r w:rsidRPr="00554FDB">
        <w:rPr>
          <w:b/>
          <w:bCs/>
          <w:i/>
          <w:iCs/>
          <w:color w:val="C0504D" w:themeColor="accent2"/>
          <w:sz w:val="22"/>
          <w:szCs w:val="22"/>
          <w:lang w:val="en-US"/>
        </w:rPr>
        <w:t>).</w:t>
      </w:r>
    </w:p>
    <w:p w14:paraId="2997507C" w14:textId="77777777" w:rsidR="00207C4E" w:rsidRPr="00554FDB" w:rsidRDefault="00207C4E" w:rsidP="00FE233E">
      <w:pPr>
        <w:rPr>
          <w:sz w:val="22"/>
          <w:szCs w:val="22"/>
          <w:lang w:val="en-US"/>
        </w:rPr>
      </w:pPr>
    </w:p>
    <w:p w14:paraId="0B91EDF4" w14:textId="524C31C4" w:rsidR="00BB65D4" w:rsidRPr="00554FDB" w:rsidRDefault="00207C4E" w:rsidP="00207C4E">
      <w:pPr>
        <w:jc w:val="center"/>
        <w:rPr>
          <w:sz w:val="22"/>
          <w:szCs w:val="22"/>
          <w:lang w:val="en-US"/>
        </w:rPr>
      </w:pPr>
      <w:r w:rsidRPr="00554FDB">
        <w:rPr>
          <w:noProof/>
          <w:sz w:val="22"/>
          <w:szCs w:val="22"/>
          <w:lang w:val="en-US"/>
        </w:rPr>
        <w:drawing>
          <wp:inline distT="0" distB="0" distL="0" distR="0" wp14:anchorId="4607B563" wp14:editId="06C65C82">
            <wp:extent cx="2947006" cy="5549900"/>
            <wp:effectExtent l="19050" t="19050" r="254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96" cy="5553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AAD03" w14:textId="2DA66578" w:rsidR="00494EA7" w:rsidRPr="00554FDB" w:rsidRDefault="00BB65D4" w:rsidP="00BB65D4">
      <w:pPr>
        <w:widowControl/>
        <w:spacing w:line="240" w:lineRule="auto"/>
        <w:rPr>
          <w:sz w:val="22"/>
          <w:szCs w:val="22"/>
          <w:lang w:val="en-US"/>
        </w:rPr>
      </w:pPr>
      <w:r w:rsidRPr="00554FDB">
        <w:rPr>
          <w:sz w:val="22"/>
          <w:szCs w:val="22"/>
          <w:lang w:val="en-US"/>
        </w:rPr>
        <w:br w:type="page"/>
      </w:r>
    </w:p>
    <w:p w14:paraId="31FE2CFE" w14:textId="359235AB" w:rsidR="00494EA7" w:rsidRPr="00554FDB" w:rsidRDefault="00494EA7" w:rsidP="00FE233E">
      <w:pPr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lastRenderedPageBreak/>
        <w:t>Nếu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có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thông</w:t>
      </w:r>
      <w:proofErr w:type="spellEnd"/>
      <w:r w:rsidRPr="00554FDB">
        <w:rPr>
          <w:sz w:val="22"/>
          <w:szCs w:val="22"/>
          <w:lang w:val="en-US"/>
        </w:rPr>
        <w:t xml:space="preserve"> tin </w:t>
      </w:r>
      <w:proofErr w:type="spellStart"/>
      <w:r w:rsidRPr="00554FDB">
        <w:rPr>
          <w:sz w:val="22"/>
          <w:szCs w:val="22"/>
          <w:lang w:val="en-US"/>
        </w:rPr>
        <w:t>bị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bỏ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sót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hiển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thị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hộp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thoại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nhắc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nhở</w:t>
      </w:r>
      <w:proofErr w:type="spellEnd"/>
      <w:r w:rsidRPr="00554FDB">
        <w:rPr>
          <w:sz w:val="22"/>
          <w:szCs w:val="22"/>
          <w:lang w:val="en-US"/>
        </w:rPr>
        <w:t>:</w:t>
      </w:r>
    </w:p>
    <w:p w14:paraId="4521B3D8" w14:textId="77777777" w:rsidR="00DE224C" w:rsidRPr="00554FDB" w:rsidRDefault="00DE224C" w:rsidP="00FE233E">
      <w:pPr>
        <w:rPr>
          <w:sz w:val="22"/>
          <w:szCs w:val="22"/>
          <w:lang w:val="en-US"/>
        </w:rPr>
      </w:pPr>
    </w:p>
    <w:p w14:paraId="774A6645" w14:textId="47C7F2B2" w:rsidR="00494EA7" w:rsidRPr="00554FDB" w:rsidRDefault="00494EA7" w:rsidP="00494EA7">
      <w:pPr>
        <w:jc w:val="center"/>
        <w:rPr>
          <w:sz w:val="22"/>
          <w:szCs w:val="22"/>
          <w:lang w:val="en-US"/>
        </w:rPr>
      </w:pPr>
      <w:r w:rsidRPr="00554FDB">
        <w:rPr>
          <w:noProof/>
          <w:sz w:val="22"/>
          <w:szCs w:val="22"/>
          <w:lang w:val="en-US"/>
        </w:rPr>
        <w:drawing>
          <wp:inline distT="0" distB="0" distL="0" distR="0" wp14:anchorId="2BB327BF" wp14:editId="5E49E784">
            <wp:extent cx="3587750" cy="1276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05DB" w14:textId="1D0F83E5" w:rsidR="00494EA7" w:rsidRPr="00554FDB" w:rsidRDefault="00494EA7" w:rsidP="00494EA7">
      <w:pPr>
        <w:rPr>
          <w:sz w:val="22"/>
          <w:szCs w:val="22"/>
          <w:lang w:val="en-US"/>
        </w:rPr>
      </w:pPr>
    </w:p>
    <w:p w14:paraId="774399DE" w14:textId="5AB0AC4B" w:rsidR="00494EA7" w:rsidRPr="00554FDB" w:rsidRDefault="00494EA7" w:rsidP="00494EA7">
      <w:pPr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Nếu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đăng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thành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công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có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thông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báo</w:t>
      </w:r>
      <w:proofErr w:type="spellEnd"/>
      <w:r w:rsidRPr="00554FDB">
        <w:rPr>
          <w:sz w:val="22"/>
          <w:szCs w:val="22"/>
          <w:lang w:val="en-US"/>
        </w:rPr>
        <w:t>:</w:t>
      </w:r>
    </w:p>
    <w:p w14:paraId="46CEA059" w14:textId="77777777" w:rsidR="00494EA7" w:rsidRPr="00554FDB" w:rsidRDefault="00494EA7" w:rsidP="00494EA7">
      <w:pPr>
        <w:rPr>
          <w:sz w:val="22"/>
          <w:szCs w:val="22"/>
          <w:lang w:val="en-US"/>
        </w:rPr>
      </w:pPr>
    </w:p>
    <w:p w14:paraId="48C36C94" w14:textId="65827CB1" w:rsidR="00494EA7" w:rsidRPr="00554FDB" w:rsidRDefault="00494EA7" w:rsidP="00494EA7">
      <w:pPr>
        <w:jc w:val="center"/>
        <w:rPr>
          <w:sz w:val="22"/>
          <w:szCs w:val="22"/>
          <w:lang w:val="en-US"/>
        </w:rPr>
      </w:pPr>
      <w:r w:rsidRPr="00554FDB">
        <w:rPr>
          <w:noProof/>
          <w:sz w:val="22"/>
          <w:szCs w:val="22"/>
          <w:lang w:val="en-US"/>
        </w:rPr>
        <w:drawing>
          <wp:inline distT="0" distB="0" distL="0" distR="0" wp14:anchorId="44B2D59A" wp14:editId="3145B800">
            <wp:extent cx="3321050" cy="231972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639" cy="232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11F9" w14:textId="77777777" w:rsidR="001177D4" w:rsidRPr="00554FDB" w:rsidRDefault="001177D4" w:rsidP="00FE233E">
      <w:pPr>
        <w:rPr>
          <w:sz w:val="22"/>
          <w:szCs w:val="22"/>
          <w:lang w:val="en-US"/>
        </w:rPr>
      </w:pPr>
    </w:p>
    <w:p w14:paraId="73FDC2AC" w14:textId="69223DD6" w:rsidR="004913E1" w:rsidRPr="00554FDB" w:rsidRDefault="004913E1" w:rsidP="00FE233E">
      <w:pPr>
        <w:rPr>
          <w:sz w:val="22"/>
          <w:szCs w:val="22"/>
          <w:lang w:val="en-US"/>
        </w:rPr>
      </w:pPr>
    </w:p>
    <w:p w14:paraId="1F29283A" w14:textId="4E567CE7" w:rsidR="00313932" w:rsidRPr="00554FDB" w:rsidRDefault="001177D4" w:rsidP="00FE233E">
      <w:p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554FDB">
        <w:rPr>
          <w:b/>
          <w:bCs/>
          <w:i/>
          <w:iCs/>
          <w:sz w:val="22"/>
          <w:szCs w:val="22"/>
          <w:lang w:val="en-US"/>
        </w:rPr>
        <w:t>Xóa</w:t>
      </w:r>
      <w:proofErr w:type="spellEnd"/>
      <w:r w:rsidR="00313932"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313932" w:rsidRPr="00554FDB">
        <w:rPr>
          <w:b/>
          <w:bCs/>
          <w:i/>
          <w:iCs/>
          <w:sz w:val="22"/>
          <w:szCs w:val="22"/>
          <w:lang w:val="en-US"/>
        </w:rPr>
        <w:t>sản</w:t>
      </w:r>
      <w:proofErr w:type="spellEnd"/>
      <w:r w:rsidR="00313932" w:rsidRPr="00554FDB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313932" w:rsidRPr="00554FDB">
        <w:rPr>
          <w:b/>
          <w:bCs/>
          <w:i/>
          <w:iCs/>
          <w:sz w:val="22"/>
          <w:szCs w:val="22"/>
          <w:lang w:val="en-US"/>
        </w:rPr>
        <w:t>phẩm</w:t>
      </w:r>
      <w:proofErr w:type="spellEnd"/>
    </w:p>
    <w:p w14:paraId="37B6FB5E" w14:textId="3E13A0C3" w:rsidR="00313932" w:rsidRPr="00554FDB" w:rsidRDefault="001177D4" w:rsidP="00313932">
      <w:pPr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Chọn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nút</w:t>
      </w:r>
      <w:proofErr w:type="spellEnd"/>
      <w:r w:rsidRPr="00554FDB">
        <w:rPr>
          <w:sz w:val="22"/>
          <w:szCs w:val="22"/>
          <w:lang w:val="en-US"/>
        </w:rPr>
        <w:t xml:space="preserve"> “Delete” </w:t>
      </w:r>
      <w:proofErr w:type="spellStart"/>
      <w:r w:rsidRPr="00554FDB">
        <w:rPr>
          <w:sz w:val="22"/>
          <w:szCs w:val="22"/>
          <w:lang w:val="en-US"/>
        </w:rPr>
        <w:t>màu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đỏ</w:t>
      </w:r>
      <w:proofErr w:type="spellEnd"/>
      <w:r w:rsidRPr="00554FDB">
        <w:rPr>
          <w:sz w:val="22"/>
          <w:szCs w:val="22"/>
          <w:lang w:val="en-US"/>
        </w:rPr>
        <w:t xml:space="preserve"> ở </w:t>
      </w:r>
      <w:proofErr w:type="spellStart"/>
      <w:r w:rsidRPr="00554FDB">
        <w:rPr>
          <w:sz w:val="22"/>
          <w:szCs w:val="22"/>
          <w:lang w:val="en-US"/>
        </w:rPr>
        <w:t>phải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cùng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của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bảng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xóa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 xml:space="preserve">. Khi </w:t>
      </w:r>
      <w:proofErr w:type="spellStart"/>
      <w:r w:rsidRPr="00554FDB">
        <w:rPr>
          <w:sz w:val="22"/>
          <w:szCs w:val="22"/>
          <w:lang w:val="en-US"/>
        </w:rPr>
        <w:t>đó</w:t>
      </w:r>
      <w:proofErr w:type="spellEnd"/>
      <w:r w:rsidRPr="00554FDB">
        <w:rPr>
          <w:sz w:val="22"/>
          <w:szCs w:val="22"/>
          <w:lang w:val="en-US"/>
        </w:rPr>
        <w:t xml:space="preserve">, </w:t>
      </w:r>
      <w:proofErr w:type="spellStart"/>
      <w:r w:rsidRPr="00554FDB">
        <w:rPr>
          <w:sz w:val="22"/>
          <w:szCs w:val="22"/>
          <w:lang w:val="en-US"/>
        </w:rPr>
        <w:t>sẽ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có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hộp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thoại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để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xác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nhận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việc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xóa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sản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phẩm</w:t>
      </w:r>
      <w:proofErr w:type="spellEnd"/>
      <w:r w:rsidRPr="00554FDB">
        <w:rPr>
          <w:sz w:val="22"/>
          <w:szCs w:val="22"/>
          <w:lang w:val="en-US"/>
        </w:rPr>
        <w:t>.</w:t>
      </w:r>
    </w:p>
    <w:p w14:paraId="31B13B83" w14:textId="77777777" w:rsidR="001177D4" w:rsidRPr="00554FDB" w:rsidRDefault="001177D4" w:rsidP="00313932">
      <w:pPr>
        <w:rPr>
          <w:noProof/>
          <w:sz w:val="22"/>
          <w:szCs w:val="22"/>
        </w:rPr>
      </w:pPr>
    </w:p>
    <w:p w14:paraId="120B2139" w14:textId="7290AB62" w:rsidR="001177D4" w:rsidRPr="00554FDB" w:rsidRDefault="001177D4" w:rsidP="001177D4">
      <w:pPr>
        <w:jc w:val="center"/>
        <w:rPr>
          <w:sz w:val="22"/>
          <w:szCs w:val="22"/>
          <w:lang w:val="en-US"/>
        </w:rPr>
      </w:pPr>
      <w:r w:rsidRPr="00554FDB">
        <w:rPr>
          <w:noProof/>
          <w:sz w:val="22"/>
          <w:szCs w:val="22"/>
        </w:rPr>
        <w:drawing>
          <wp:inline distT="0" distB="0" distL="0" distR="0" wp14:anchorId="6E9D28BC" wp14:editId="355D7863">
            <wp:extent cx="2749550" cy="1265191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43"/>
                    <a:srcRect l="34674" t="37416" r="34751" b="37574"/>
                    <a:stretch/>
                  </pic:blipFill>
                  <pic:spPr bwMode="auto">
                    <a:xfrm>
                      <a:off x="0" y="0"/>
                      <a:ext cx="2755095" cy="12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2B4D8" w14:textId="77777777" w:rsidR="00313932" w:rsidRPr="00554FDB" w:rsidRDefault="00313932" w:rsidP="00FE233E">
      <w:pPr>
        <w:rPr>
          <w:sz w:val="22"/>
          <w:szCs w:val="22"/>
          <w:lang w:val="en-US"/>
        </w:rPr>
      </w:pPr>
    </w:p>
    <w:p w14:paraId="71B85342" w14:textId="77777777" w:rsidR="004317BC" w:rsidRPr="00554FDB" w:rsidRDefault="004317BC" w:rsidP="00C84F6F">
      <w:pPr>
        <w:jc w:val="center"/>
        <w:rPr>
          <w:sz w:val="22"/>
          <w:szCs w:val="22"/>
          <w:lang w:val="en-US"/>
        </w:rPr>
      </w:pPr>
    </w:p>
    <w:p w14:paraId="33DC9337" w14:textId="77777777" w:rsidR="004317BC" w:rsidRPr="00554FDB" w:rsidRDefault="004317BC" w:rsidP="00C84F6F">
      <w:pPr>
        <w:jc w:val="center"/>
        <w:rPr>
          <w:sz w:val="22"/>
          <w:szCs w:val="22"/>
          <w:lang w:val="en-US"/>
        </w:rPr>
      </w:pPr>
    </w:p>
    <w:p w14:paraId="4CFE85E3" w14:textId="157C37E0" w:rsidR="004913E1" w:rsidRPr="00554FDB" w:rsidRDefault="00FA2A51" w:rsidP="004C0BB8">
      <w:pPr>
        <w:pStyle w:val="Heading2"/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</w:pPr>
      <w:r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br w:type="page"/>
      </w:r>
      <w:bookmarkStart w:id="32" w:name="_Toc101655836"/>
      <w:proofErr w:type="spellStart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lastRenderedPageBreak/>
        <w:t>Màn</w:t>
      </w:r>
      <w:proofErr w:type="spellEnd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hình</w:t>
      </w:r>
      <w:proofErr w:type="spellEnd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Quản</w:t>
      </w:r>
      <w:proofErr w:type="spellEnd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trị</w:t>
      </w:r>
      <w:proofErr w:type="spellEnd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59315C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viên</w:t>
      </w:r>
      <w:proofErr w:type="spellEnd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xem</w:t>
      </w:r>
      <w:proofErr w:type="spellEnd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danh</w:t>
      </w:r>
      <w:proofErr w:type="spellEnd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sách</w:t>
      </w:r>
      <w:proofErr w:type="spellEnd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người</w:t>
      </w:r>
      <w:proofErr w:type="spellEnd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 xml:space="preserve"> </w:t>
      </w:r>
      <w:proofErr w:type="spellStart"/>
      <w:r w:rsidR="004C0BB8" w:rsidRPr="00554FDB">
        <w:rPr>
          <w:rFonts w:ascii="Times New Roman" w:hAnsi="Times New Roman"/>
          <w:i/>
          <w:iCs/>
          <w:color w:val="8064A2" w:themeColor="accent4"/>
          <w:sz w:val="22"/>
          <w:szCs w:val="22"/>
          <w:lang w:val="en-US"/>
        </w:rPr>
        <w:t>dùng</w:t>
      </w:r>
      <w:bookmarkEnd w:id="32"/>
      <w:proofErr w:type="spellEnd"/>
    </w:p>
    <w:p w14:paraId="6FB97514" w14:textId="5E05A406" w:rsidR="005011EF" w:rsidRPr="00554FDB" w:rsidRDefault="00DC00EB" w:rsidP="005011EF">
      <w:pPr>
        <w:rPr>
          <w:sz w:val="22"/>
          <w:szCs w:val="22"/>
          <w:lang w:val="en-US"/>
        </w:rPr>
      </w:pPr>
      <w:r w:rsidRPr="00DC00EB">
        <w:rPr>
          <w:noProof/>
          <w:sz w:val="22"/>
          <w:szCs w:val="22"/>
          <w:lang w:val="en-US"/>
        </w:rPr>
        <w:drawing>
          <wp:inline distT="0" distB="0" distL="0" distR="0" wp14:anchorId="19725E70" wp14:editId="566468F4">
            <wp:extent cx="5732145" cy="2127250"/>
            <wp:effectExtent l="19050" t="19050" r="20955" b="2540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2D39E" w14:textId="43ED0CBF" w:rsidR="00224D3D" w:rsidRPr="00554FDB" w:rsidRDefault="00224D3D" w:rsidP="005011EF">
      <w:pPr>
        <w:rPr>
          <w:sz w:val="22"/>
          <w:szCs w:val="22"/>
          <w:lang w:val="en-US"/>
        </w:rPr>
      </w:pPr>
    </w:p>
    <w:p w14:paraId="780EC5A3" w14:textId="4CF85D20" w:rsidR="00224D3D" w:rsidRPr="00554FDB" w:rsidRDefault="0059315C" w:rsidP="00224D3D">
      <w:pPr>
        <w:jc w:val="both"/>
        <w:rPr>
          <w:sz w:val="22"/>
          <w:szCs w:val="22"/>
          <w:lang w:val="en-US"/>
        </w:rPr>
      </w:pPr>
      <w:proofErr w:type="spellStart"/>
      <w:r w:rsidRPr="00554FDB">
        <w:rPr>
          <w:sz w:val="22"/>
          <w:szCs w:val="22"/>
          <w:lang w:val="en-US"/>
        </w:rPr>
        <w:t>Quản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trị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viên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có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thể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xem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danh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sách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người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dùng</w:t>
      </w:r>
      <w:proofErr w:type="spellEnd"/>
      <w:r w:rsidR="00224D3D" w:rsidRPr="00554FDB">
        <w:rPr>
          <w:sz w:val="22"/>
          <w:szCs w:val="22"/>
          <w:lang w:val="en-US"/>
        </w:rPr>
        <w:t xml:space="preserve">. </w:t>
      </w:r>
      <w:proofErr w:type="spellStart"/>
      <w:r w:rsidR="00224D3D" w:rsidRPr="00554FDB">
        <w:rPr>
          <w:sz w:val="22"/>
          <w:szCs w:val="22"/>
          <w:lang w:val="en-US"/>
        </w:rPr>
        <w:t>Hệ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thống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không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cho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phép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Quản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trị</w:t>
      </w:r>
      <w:proofErr w:type="spellEnd"/>
      <w:r w:rsidRPr="00554FDB">
        <w:rPr>
          <w:sz w:val="22"/>
          <w:szCs w:val="22"/>
          <w:lang w:val="en-US"/>
        </w:rPr>
        <w:t xml:space="preserve"> </w:t>
      </w:r>
      <w:proofErr w:type="spellStart"/>
      <w:r w:rsidRPr="00554FDB">
        <w:rPr>
          <w:sz w:val="22"/>
          <w:szCs w:val="22"/>
          <w:lang w:val="en-US"/>
        </w:rPr>
        <w:t>viên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xóa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hoặc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thay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đổi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thông</w:t>
      </w:r>
      <w:proofErr w:type="spellEnd"/>
      <w:r w:rsidR="00224D3D" w:rsidRPr="00554FDB">
        <w:rPr>
          <w:sz w:val="22"/>
          <w:szCs w:val="22"/>
          <w:lang w:val="en-US"/>
        </w:rPr>
        <w:t xml:space="preserve"> tin </w:t>
      </w:r>
      <w:proofErr w:type="spellStart"/>
      <w:r w:rsidR="00224D3D" w:rsidRPr="00554FDB">
        <w:rPr>
          <w:sz w:val="22"/>
          <w:szCs w:val="22"/>
          <w:lang w:val="en-US"/>
        </w:rPr>
        <w:t>của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người</w:t>
      </w:r>
      <w:proofErr w:type="spellEnd"/>
      <w:r w:rsidR="00224D3D" w:rsidRPr="00554FDB">
        <w:rPr>
          <w:sz w:val="22"/>
          <w:szCs w:val="22"/>
          <w:lang w:val="en-US"/>
        </w:rPr>
        <w:t xml:space="preserve"> </w:t>
      </w:r>
      <w:proofErr w:type="spellStart"/>
      <w:r w:rsidR="00224D3D" w:rsidRPr="00554FDB">
        <w:rPr>
          <w:sz w:val="22"/>
          <w:szCs w:val="22"/>
          <w:lang w:val="en-US"/>
        </w:rPr>
        <w:t>dùng</w:t>
      </w:r>
      <w:proofErr w:type="spellEnd"/>
      <w:r w:rsidR="00224D3D" w:rsidRPr="00554FDB">
        <w:rPr>
          <w:sz w:val="22"/>
          <w:szCs w:val="22"/>
          <w:lang w:val="en-US"/>
        </w:rPr>
        <w:t>.</w:t>
      </w:r>
    </w:p>
    <w:sectPr w:rsidR="00224D3D" w:rsidRPr="00554FDB" w:rsidSect="00301562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4BB08" w14:textId="77777777" w:rsidR="00283538" w:rsidRDefault="00283538">
      <w:r>
        <w:separator/>
      </w:r>
    </w:p>
  </w:endnote>
  <w:endnote w:type="continuationSeparator" w:id="0">
    <w:p w14:paraId="02168C68" w14:textId="77777777" w:rsidR="00283538" w:rsidRDefault="00283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206EF" w14:textId="77777777"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B4D2597" wp14:editId="429798CA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30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4C20B631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679762BC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56704" behindDoc="1" locked="0" layoutInCell="1" allowOverlap="1" wp14:anchorId="2E362561" wp14:editId="7A842F4D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35B3C1DB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407045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1DFA4228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9D306" w14:textId="77777777" w:rsidR="00283538" w:rsidRDefault="00283538">
      <w:r>
        <w:separator/>
      </w:r>
    </w:p>
  </w:footnote>
  <w:footnote w:type="continuationSeparator" w:id="0">
    <w:p w14:paraId="02F2B0E9" w14:textId="77777777" w:rsidR="00283538" w:rsidRDefault="002835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B8B2E" w14:textId="77777777"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CCC854D" wp14:editId="7745C5BE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AD40F" id="Freeform 1" o:spid="_x0000_s1026" style="position:absolute;margin-left:0;margin-top:0;width:93.15pt;height:813.9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7216" behindDoc="0" locked="0" layoutInCell="1" allowOverlap="1" wp14:anchorId="4E2514BF" wp14:editId="4ABFFE9D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2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52733D0" w14:textId="77777777" w:rsidR="0029393E" w:rsidRDefault="0029393E" w:rsidP="0029393E">
    <w:pPr>
      <w:pStyle w:val="Title"/>
      <w:rPr>
        <w:lang w:val="en-US"/>
      </w:rPr>
    </w:pPr>
  </w:p>
  <w:p w14:paraId="1BFB6CB6" w14:textId="77777777" w:rsidR="0029393E" w:rsidRPr="003B1A2B" w:rsidRDefault="0029393E" w:rsidP="0029393E">
    <w:pPr>
      <w:rPr>
        <w:lang w:val="en-US"/>
      </w:rPr>
    </w:pPr>
  </w:p>
  <w:p w14:paraId="178633CC" w14:textId="77777777"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127DDCFF" w14:textId="77777777" w:rsidR="0029393E" w:rsidRPr="0040293A" w:rsidRDefault="0029393E" w:rsidP="0029393E">
    <w:pPr>
      <w:pStyle w:val="Header"/>
      <w:rPr>
        <w:rFonts w:eastAsia="Tahoma"/>
      </w:rPr>
    </w:pPr>
  </w:p>
  <w:p w14:paraId="0193EBD9" w14:textId="77777777"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8FC91" w14:textId="57CD0027" w:rsidR="0029393E" w:rsidRPr="000F5970" w:rsidRDefault="0029393E" w:rsidP="00E93389">
    <w:pPr>
      <w:tabs>
        <w:tab w:val="right" w:pos="9027"/>
      </w:tabs>
      <w:rPr>
        <w:color w:val="000000" w:themeColor="text1"/>
      </w:rPr>
    </w:pPr>
    <w:r w:rsidRPr="000F5970">
      <w:rPr>
        <w:noProof/>
        <w:color w:val="000000" w:themeColor="text1"/>
        <w:lang w:val="en-US"/>
      </w:rPr>
      <w:drawing>
        <wp:anchor distT="0" distB="0" distL="114300" distR="114300" simplePos="0" relativeHeight="251658752" behindDoc="1" locked="0" layoutInCell="1" allowOverlap="1" wp14:anchorId="6BC4896B" wp14:editId="4CCD495C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93389">
      <w:rPr>
        <w:color w:val="000000" w:themeColor="text1"/>
      </w:rPr>
      <w:tab/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0F5970" w:rsidRPr="000F5970" w14:paraId="7EC6298F" w14:textId="77777777" w:rsidTr="008D3541">
      <w:tc>
        <w:tcPr>
          <w:tcW w:w="6623" w:type="dxa"/>
          <w:shd w:val="clear" w:color="auto" w:fill="auto"/>
        </w:tcPr>
        <w:p w14:paraId="6C3E32F2" w14:textId="08B4F8F9" w:rsidR="00E95D0C" w:rsidRPr="000F5970" w:rsidRDefault="000F5970">
          <w:pPr>
            <w:pStyle w:val="Header"/>
            <w:rPr>
              <w:color w:val="000000" w:themeColor="text1"/>
              <w:lang w:val="en-US"/>
            </w:rPr>
          </w:pPr>
          <w:proofErr w:type="spellStart"/>
          <w:r>
            <w:rPr>
              <w:color w:val="000000" w:themeColor="text1"/>
              <w:lang w:val="en-US"/>
            </w:rPr>
            <w:t>gearANT</w:t>
          </w:r>
          <w:proofErr w:type="spellEnd"/>
        </w:p>
      </w:tc>
      <w:tc>
        <w:tcPr>
          <w:tcW w:w="2845" w:type="dxa"/>
          <w:shd w:val="clear" w:color="auto" w:fill="auto"/>
        </w:tcPr>
        <w:p w14:paraId="293559E3" w14:textId="22C26425" w:rsidR="00E95D0C" w:rsidRPr="000F5970" w:rsidRDefault="00E95D0C">
          <w:pPr>
            <w:pStyle w:val="Header"/>
            <w:rPr>
              <w:color w:val="000000" w:themeColor="text1"/>
              <w:lang w:val="en-US"/>
            </w:rPr>
          </w:pPr>
          <w:proofErr w:type="spellStart"/>
          <w:r w:rsidRPr="000F5970">
            <w:rPr>
              <w:color w:val="000000" w:themeColor="text1"/>
              <w:lang w:val="en-US"/>
            </w:rPr>
            <w:t>Phiên</w:t>
          </w:r>
          <w:proofErr w:type="spellEnd"/>
          <w:r w:rsidRPr="000F5970">
            <w:rPr>
              <w:color w:val="000000" w:themeColor="text1"/>
              <w:lang w:val="en-US"/>
            </w:rPr>
            <w:t xml:space="preserve"> </w:t>
          </w:r>
          <w:proofErr w:type="spellStart"/>
          <w:r w:rsidRPr="000F5970">
            <w:rPr>
              <w:color w:val="000000" w:themeColor="text1"/>
              <w:lang w:val="en-US"/>
            </w:rPr>
            <w:t>bản</w:t>
          </w:r>
          <w:proofErr w:type="spellEnd"/>
          <w:r w:rsidRPr="000F5970">
            <w:rPr>
              <w:color w:val="000000" w:themeColor="text1"/>
              <w:lang w:val="en-US"/>
            </w:rPr>
            <w:t xml:space="preserve">: </w:t>
          </w:r>
          <w:r w:rsidR="00BF5DE6">
            <w:rPr>
              <w:color w:val="000000" w:themeColor="text1"/>
              <w:lang w:val="en-US"/>
            </w:rPr>
            <w:t>1.2</w:t>
          </w:r>
        </w:p>
      </w:tc>
    </w:tr>
    <w:tr w:rsidR="00E95D0C" w:rsidRPr="000F5970" w14:paraId="6CAA71C3" w14:textId="77777777" w:rsidTr="008D3541">
      <w:tc>
        <w:tcPr>
          <w:tcW w:w="6623" w:type="dxa"/>
          <w:shd w:val="clear" w:color="auto" w:fill="auto"/>
        </w:tcPr>
        <w:p w14:paraId="133559D3" w14:textId="77777777" w:rsidR="00E95D0C" w:rsidRPr="000F5970" w:rsidRDefault="00C14AB8" w:rsidP="00767CB6">
          <w:pPr>
            <w:pStyle w:val="Header"/>
            <w:rPr>
              <w:color w:val="000000" w:themeColor="text1"/>
              <w:lang w:val="en-US"/>
            </w:rPr>
          </w:pPr>
          <w:proofErr w:type="spellStart"/>
          <w:r w:rsidRPr="000F5970">
            <w:rPr>
              <w:color w:val="000000" w:themeColor="text1"/>
              <w:lang w:val="en-US"/>
            </w:rPr>
            <w:t>Thiết</w:t>
          </w:r>
          <w:proofErr w:type="spellEnd"/>
          <w:r w:rsidRPr="000F5970">
            <w:rPr>
              <w:color w:val="000000" w:themeColor="text1"/>
              <w:lang w:val="en-US"/>
            </w:rPr>
            <w:t xml:space="preserve"> </w:t>
          </w:r>
          <w:proofErr w:type="spellStart"/>
          <w:r w:rsidRPr="000F5970">
            <w:rPr>
              <w:color w:val="000000" w:themeColor="text1"/>
              <w:lang w:val="en-US"/>
            </w:rPr>
            <w:t>kế</w:t>
          </w:r>
          <w:proofErr w:type="spellEnd"/>
          <w:r w:rsidRPr="000F5970">
            <w:rPr>
              <w:color w:val="000000" w:themeColor="text1"/>
              <w:lang w:val="en-US"/>
            </w:rPr>
            <w:t xml:space="preserve"> </w:t>
          </w:r>
          <w:proofErr w:type="spellStart"/>
          <w:r w:rsidR="00767CB6" w:rsidRPr="000F5970">
            <w:rPr>
              <w:color w:val="000000" w:themeColor="text1"/>
              <w:lang w:val="en-US"/>
            </w:rPr>
            <w:t>giao</w:t>
          </w:r>
          <w:proofErr w:type="spellEnd"/>
          <w:r w:rsidR="00767CB6" w:rsidRPr="000F5970">
            <w:rPr>
              <w:color w:val="000000" w:themeColor="text1"/>
              <w:lang w:val="en-US"/>
            </w:rPr>
            <w:t xml:space="preserve"> </w:t>
          </w:r>
          <w:proofErr w:type="spellStart"/>
          <w:r w:rsidR="00767CB6" w:rsidRPr="000F5970">
            <w:rPr>
              <w:color w:val="000000" w:themeColor="text1"/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00C3A556" w14:textId="4D44AD39" w:rsidR="00E95D0C" w:rsidRPr="000F5970" w:rsidRDefault="00E95D0C">
          <w:pPr>
            <w:pStyle w:val="Header"/>
            <w:rPr>
              <w:color w:val="000000" w:themeColor="text1"/>
              <w:lang w:val="en-US"/>
            </w:rPr>
          </w:pPr>
          <w:proofErr w:type="spellStart"/>
          <w:r w:rsidRPr="000F5970">
            <w:rPr>
              <w:color w:val="000000" w:themeColor="text1"/>
              <w:lang w:val="en-US"/>
            </w:rPr>
            <w:t>Ngày</w:t>
          </w:r>
          <w:proofErr w:type="spellEnd"/>
          <w:r w:rsidRPr="000F5970">
            <w:rPr>
              <w:color w:val="000000" w:themeColor="text1"/>
              <w:lang w:val="en-US"/>
            </w:rPr>
            <w:t xml:space="preserve">: </w:t>
          </w:r>
          <w:r w:rsidR="00BF5DE6">
            <w:rPr>
              <w:color w:val="000000" w:themeColor="text1"/>
              <w:lang w:val="en-US"/>
            </w:rPr>
            <w:t>2</w:t>
          </w:r>
          <w:r w:rsidR="000F5970">
            <w:rPr>
              <w:color w:val="000000" w:themeColor="text1"/>
              <w:lang w:val="en-US"/>
            </w:rPr>
            <w:t>3/04/2022</w:t>
          </w:r>
        </w:p>
      </w:tc>
    </w:tr>
  </w:tbl>
  <w:p w14:paraId="61DB3568" w14:textId="77777777" w:rsidR="00E95D0C" w:rsidRPr="000F5970" w:rsidRDefault="00E95D0C">
    <w:pPr>
      <w:pStyle w:val="Header"/>
      <w:rPr>
        <w:color w:val="000000" w:themeColor="text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D5907DA"/>
    <w:multiLevelType w:val="hybridMultilevel"/>
    <w:tmpl w:val="DE307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04D606A"/>
    <w:multiLevelType w:val="hybridMultilevel"/>
    <w:tmpl w:val="07B27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867257534">
    <w:abstractNumId w:val="0"/>
  </w:num>
  <w:num w:numId="2" w16cid:durableId="1689679615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 w16cid:durableId="219827140">
    <w:abstractNumId w:val="20"/>
  </w:num>
  <w:num w:numId="4" w16cid:durableId="188222027">
    <w:abstractNumId w:val="18"/>
  </w:num>
  <w:num w:numId="5" w16cid:durableId="1771196983">
    <w:abstractNumId w:val="21"/>
  </w:num>
  <w:num w:numId="6" w16cid:durableId="1779831927">
    <w:abstractNumId w:val="10"/>
  </w:num>
  <w:num w:numId="7" w16cid:durableId="325596753">
    <w:abstractNumId w:val="22"/>
  </w:num>
  <w:num w:numId="8" w16cid:durableId="1879706223">
    <w:abstractNumId w:val="27"/>
  </w:num>
  <w:num w:numId="9" w16cid:durableId="159540156">
    <w:abstractNumId w:val="13"/>
  </w:num>
  <w:num w:numId="10" w16cid:durableId="1478496675">
    <w:abstractNumId w:val="8"/>
  </w:num>
  <w:num w:numId="11" w16cid:durableId="1129980392">
    <w:abstractNumId w:val="32"/>
  </w:num>
  <w:num w:numId="12" w16cid:durableId="189227192">
    <w:abstractNumId w:val="28"/>
  </w:num>
  <w:num w:numId="13" w16cid:durableId="835847614">
    <w:abstractNumId w:val="26"/>
  </w:num>
  <w:num w:numId="14" w16cid:durableId="1351950401">
    <w:abstractNumId w:val="2"/>
  </w:num>
  <w:num w:numId="15" w16cid:durableId="1603612509">
    <w:abstractNumId w:val="5"/>
  </w:num>
  <w:num w:numId="16" w16cid:durableId="827209513">
    <w:abstractNumId w:val="25"/>
  </w:num>
  <w:num w:numId="17" w16cid:durableId="800346704">
    <w:abstractNumId w:val="30"/>
  </w:num>
  <w:num w:numId="18" w16cid:durableId="665135424">
    <w:abstractNumId w:val="12"/>
  </w:num>
  <w:num w:numId="19" w16cid:durableId="1199122777">
    <w:abstractNumId w:val="24"/>
  </w:num>
  <w:num w:numId="20" w16cid:durableId="2018774032">
    <w:abstractNumId w:val="29"/>
  </w:num>
  <w:num w:numId="21" w16cid:durableId="1319841683">
    <w:abstractNumId w:val="31"/>
  </w:num>
  <w:num w:numId="22" w16cid:durableId="1839037525">
    <w:abstractNumId w:val="9"/>
  </w:num>
  <w:num w:numId="23" w16cid:durableId="267201718">
    <w:abstractNumId w:val="17"/>
  </w:num>
  <w:num w:numId="24" w16cid:durableId="1112553465">
    <w:abstractNumId w:val="6"/>
  </w:num>
  <w:num w:numId="25" w16cid:durableId="1646470158">
    <w:abstractNumId w:val="4"/>
  </w:num>
  <w:num w:numId="26" w16cid:durableId="986131484">
    <w:abstractNumId w:val="15"/>
  </w:num>
  <w:num w:numId="27" w16cid:durableId="1636906176">
    <w:abstractNumId w:val="23"/>
  </w:num>
  <w:num w:numId="28" w16cid:durableId="10728969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566227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025010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30965672">
    <w:abstractNumId w:val="14"/>
  </w:num>
  <w:num w:numId="32" w16cid:durableId="212499433">
    <w:abstractNumId w:val="0"/>
  </w:num>
  <w:num w:numId="33" w16cid:durableId="94250747">
    <w:abstractNumId w:val="0"/>
  </w:num>
  <w:num w:numId="34" w16cid:durableId="1606570635">
    <w:abstractNumId w:val="19"/>
  </w:num>
  <w:num w:numId="35" w16cid:durableId="956061720">
    <w:abstractNumId w:val="11"/>
  </w:num>
  <w:num w:numId="36" w16cid:durableId="449662562">
    <w:abstractNumId w:val="7"/>
  </w:num>
  <w:num w:numId="37" w16cid:durableId="905726607">
    <w:abstractNumId w:val="3"/>
  </w:num>
  <w:num w:numId="38" w16cid:durableId="1219053627">
    <w:abstractNumId w:val="16"/>
  </w:num>
  <w:num w:numId="39" w16cid:durableId="1523515945">
    <w:abstractNumId w:val="0"/>
  </w:num>
  <w:num w:numId="40" w16cid:durableId="1893929385">
    <w:abstractNumId w:val="0"/>
  </w:num>
  <w:num w:numId="41" w16cid:durableId="695930395">
    <w:abstractNumId w:val="0"/>
  </w:num>
  <w:num w:numId="42" w16cid:durableId="215817369">
    <w:abstractNumId w:val="0"/>
  </w:num>
  <w:num w:numId="43" w16cid:durableId="940449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G2MDe1NDYwtzAwNTVR0lEKTi0uzszPAykwrAUAebguzCwAAAA="/>
  </w:docVars>
  <w:rsids>
    <w:rsidRoot w:val="007A1DE8"/>
    <w:rsid w:val="000019CA"/>
    <w:rsid w:val="0000479F"/>
    <w:rsid w:val="00024DEF"/>
    <w:rsid w:val="00030F1D"/>
    <w:rsid w:val="00034A70"/>
    <w:rsid w:val="00040FDF"/>
    <w:rsid w:val="000500BA"/>
    <w:rsid w:val="000519D9"/>
    <w:rsid w:val="000666A0"/>
    <w:rsid w:val="000679AA"/>
    <w:rsid w:val="00073D76"/>
    <w:rsid w:val="000762A3"/>
    <w:rsid w:val="000966DB"/>
    <w:rsid w:val="000A7755"/>
    <w:rsid w:val="000B60E5"/>
    <w:rsid w:val="000C0C3B"/>
    <w:rsid w:val="000C0CA8"/>
    <w:rsid w:val="000C7A1C"/>
    <w:rsid w:val="000D7B5C"/>
    <w:rsid w:val="000F5970"/>
    <w:rsid w:val="000F7AA9"/>
    <w:rsid w:val="00103049"/>
    <w:rsid w:val="00103C04"/>
    <w:rsid w:val="001054B4"/>
    <w:rsid w:val="001177D4"/>
    <w:rsid w:val="001232F5"/>
    <w:rsid w:val="001250DC"/>
    <w:rsid w:val="001323F7"/>
    <w:rsid w:val="001525E2"/>
    <w:rsid w:val="00163929"/>
    <w:rsid w:val="001A0D80"/>
    <w:rsid w:val="001A1964"/>
    <w:rsid w:val="001C4A75"/>
    <w:rsid w:val="001C4DEC"/>
    <w:rsid w:val="001C7632"/>
    <w:rsid w:val="001D2F28"/>
    <w:rsid w:val="001E7955"/>
    <w:rsid w:val="0020113E"/>
    <w:rsid w:val="002020F6"/>
    <w:rsid w:val="00207C4E"/>
    <w:rsid w:val="00210A29"/>
    <w:rsid w:val="00213ECB"/>
    <w:rsid w:val="002160F2"/>
    <w:rsid w:val="00221A67"/>
    <w:rsid w:val="00222F4E"/>
    <w:rsid w:val="00224D3D"/>
    <w:rsid w:val="0023302F"/>
    <w:rsid w:val="00233C0E"/>
    <w:rsid w:val="00236965"/>
    <w:rsid w:val="00244BCA"/>
    <w:rsid w:val="00246BB5"/>
    <w:rsid w:val="00264744"/>
    <w:rsid w:val="002751BC"/>
    <w:rsid w:val="00275792"/>
    <w:rsid w:val="00283538"/>
    <w:rsid w:val="0029393E"/>
    <w:rsid w:val="002C162F"/>
    <w:rsid w:val="002E4F1E"/>
    <w:rsid w:val="002F66C2"/>
    <w:rsid w:val="00301562"/>
    <w:rsid w:val="003040E0"/>
    <w:rsid w:val="00307246"/>
    <w:rsid w:val="00313932"/>
    <w:rsid w:val="00314CD6"/>
    <w:rsid w:val="0031511D"/>
    <w:rsid w:val="003152F9"/>
    <w:rsid w:val="00346854"/>
    <w:rsid w:val="003548A8"/>
    <w:rsid w:val="00367B16"/>
    <w:rsid w:val="003701D7"/>
    <w:rsid w:val="00372F51"/>
    <w:rsid w:val="003747E6"/>
    <w:rsid w:val="00387A8F"/>
    <w:rsid w:val="00393FA9"/>
    <w:rsid w:val="003A4225"/>
    <w:rsid w:val="003B1118"/>
    <w:rsid w:val="003C14CD"/>
    <w:rsid w:val="003C2F0F"/>
    <w:rsid w:val="003D2498"/>
    <w:rsid w:val="003D4E3E"/>
    <w:rsid w:val="003D7128"/>
    <w:rsid w:val="00407045"/>
    <w:rsid w:val="004176B5"/>
    <w:rsid w:val="00422E56"/>
    <w:rsid w:val="004259B3"/>
    <w:rsid w:val="004317BC"/>
    <w:rsid w:val="0043389F"/>
    <w:rsid w:val="00435847"/>
    <w:rsid w:val="0044279C"/>
    <w:rsid w:val="00447C1D"/>
    <w:rsid w:val="00455148"/>
    <w:rsid w:val="00456CF9"/>
    <w:rsid w:val="0046405E"/>
    <w:rsid w:val="00484094"/>
    <w:rsid w:val="00484D0A"/>
    <w:rsid w:val="004913E1"/>
    <w:rsid w:val="00494EA7"/>
    <w:rsid w:val="004B0D3D"/>
    <w:rsid w:val="004B6090"/>
    <w:rsid w:val="004B7CC9"/>
    <w:rsid w:val="004C0BB8"/>
    <w:rsid w:val="004C4821"/>
    <w:rsid w:val="004E4257"/>
    <w:rsid w:val="004E7E92"/>
    <w:rsid w:val="004F459B"/>
    <w:rsid w:val="004F4663"/>
    <w:rsid w:val="004F761A"/>
    <w:rsid w:val="005011EF"/>
    <w:rsid w:val="00524C3D"/>
    <w:rsid w:val="00544442"/>
    <w:rsid w:val="00552D76"/>
    <w:rsid w:val="00553839"/>
    <w:rsid w:val="00554FDB"/>
    <w:rsid w:val="005663F0"/>
    <w:rsid w:val="005802A5"/>
    <w:rsid w:val="0058040F"/>
    <w:rsid w:val="0058187F"/>
    <w:rsid w:val="00582429"/>
    <w:rsid w:val="0059315C"/>
    <w:rsid w:val="005957C5"/>
    <w:rsid w:val="005A31E2"/>
    <w:rsid w:val="005C3324"/>
    <w:rsid w:val="005C43D8"/>
    <w:rsid w:val="005D1F32"/>
    <w:rsid w:val="0060493B"/>
    <w:rsid w:val="006257BE"/>
    <w:rsid w:val="0064329D"/>
    <w:rsid w:val="006855DC"/>
    <w:rsid w:val="006864CF"/>
    <w:rsid w:val="006968F4"/>
    <w:rsid w:val="006A0C21"/>
    <w:rsid w:val="006A2648"/>
    <w:rsid w:val="006B3ED2"/>
    <w:rsid w:val="006C48C6"/>
    <w:rsid w:val="006C72F3"/>
    <w:rsid w:val="006D3441"/>
    <w:rsid w:val="006E0980"/>
    <w:rsid w:val="006E420F"/>
    <w:rsid w:val="006E56E2"/>
    <w:rsid w:val="006E7408"/>
    <w:rsid w:val="006F0671"/>
    <w:rsid w:val="00705E9E"/>
    <w:rsid w:val="007240BE"/>
    <w:rsid w:val="00732992"/>
    <w:rsid w:val="007338F6"/>
    <w:rsid w:val="007450E5"/>
    <w:rsid w:val="007568BF"/>
    <w:rsid w:val="00767837"/>
    <w:rsid w:val="00767CB6"/>
    <w:rsid w:val="007813F5"/>
    <w:rsid w:val="007936EE"/>
    <w:rsid w:val="00797EB0"/>
    <w:rsid w:val="007A021A"/>
    <w:rsid w:val="007A1DE8"/>
    <w:rsid w:val="007E5197"/>
    <w:rsid w:val="007F0D25"/>
    <w:rsid w:val="007F21C9"/>
    <w:rsid w:val="007F5BF0"/>
    <w:rsid w:val="007F61EE"/>
    <w:rsid w:val="008026B7"/>
    <w:rsid w:val="008043EA"/>
    <w:rsid w:val="008176D6"/>
    <w:rsid w:val="008243D9"/>
    <w:rsid w:val="00837AEF"/>
    <w:rsid w:val="00841B77"/>
    <w:rsid w:val="00850B6A"/>
    <w:rsid w:val="00860739"/>
    <w:rsid w:val="00892FBC"/>
    <w:rsid w:val="0089353A"/>
    <w:rsid w:val="008975C0"/>
    <w:rsid w:val="008A4814"/>
    <w:rsid w:val="008D3541"/>
    <w:rsid w:val="008E304B"/>
    <w:rsid w:val="009217C3"/>
    <w:rsid w:val="00925483"/>
    <w:rsid w:val="00925909"/>
    <w:rsid w:val="00925E05"/>
    <w:rsid w:val="00966FA0"/>
    <w:rsid w:val="00970350"/>
    <w:rsid w:val="00973AB1"/>
    <w:rsid w:val="00984338"/>
    <w:rsid w:val="009843AA"/>
    <w:rsid w:val="009876B1"/>
    <w:rsid w:val="0099744F"/>
    <w:rsid w:val="009B2AFC"/>
    <w:rsid w:val="009D4181"/>
    <w:rsid w:val="009D6A05"/>
    <w:rsid w:val="009F47F5"/>
    <w:rsid w:val="00A060CD"/>
    <w:rsid w:val="00A23833"/>
    <w:rsid w:val="00A23B78"/>
    <w:rsid w:val="00A325E3"/>
    <w:rsid w:val="00A434FD"/>
    <w:rsid w:val="00A51FF2"/>
    <w:rsid w:val="00A544E7"/>
    <w:rsid w:val="00A638EF"/>
    <w:rsid w:val="00A93FAE"/>
    <w:rsid w:val="00A95E72"/>
    <w:rsid w:val="00A97803"/>
    <w:rsid w:val="00AB5015"/>
    <w:rsid w:val="00AC5BC2"/>
    <w:rsid w:val="00AE4AF9"/>
    <w:rsid w:val="00AE4CE0"/>
    <w:rsid w:val="00AE7A6C"/>
    <w:rsid w:val="00B0459E"/>
    <w:rsid w:val="00B06E7D"/>
    <w:rsid w:val="00B07BC3"/>
    <w:rsid w:val="00B25501"/>
    <w:rsid w:val="00B774C2"/>
    <w:rsid w:val="00B80282"/>
    <w:rsid w:val="00B812EF"/>
    <w:rsid w:val="00B86217"/>
    <w:rsid w:val="00B871C5"/>
    <w:rsid w:val="00BB5444"/>
    <w:rsid w:val="00BB65D4"/>
    <w:rsid w:val="00BD6752"/>
    <w:rsid w:val="00BF5DE6"/>
    <w:rsid w:val="00BF60FF"/>
    <w:rsid w:val="00BF7418"/>
    <w:rsid w:val="00C14AB8"/>
    <w:rsid w:val="00C16E1C"/>
    <w:rsid w:val="00C330BC"/>
    <w:rsid w:val="00C53AD4"/>
    <w:rsid w:val="00C55FDE"/>
    <w:rsid w:val="00C57988"/>
    <w:rsid w:val="00C606FC"/>
    <w:rsid w:val="00C61AF7"/>
    <w:rsid w:val="00C61F94"/>
    <w:rsid w:val="00C676BB"/>
    <w:rsid w:val="00C719DF"/>
    <w:rsid w:val="00C74D6D"/>
    <w:rsid w:val="00C84F6F"/>
    <w:rsid w:val="00C96D7B"/>
    <w:rsid w:val="00CA52C8"/>
    <w:rsid w:val="00CA75F9"/>
    <w:rsid w:val="00CB47E8"/>
    <w:rsid w:val="00CB4CEE"/>
    <w:rsid w:val="00CB56F2"/>
    <w:rsid w:val="00CC243E"/>
    <w:rsid w:val="00CC33D5"/>
    <w:rsid w:val="00CE04D7"/>
    <w:rsid w:val="00CF0704"/>
    <w:rsid w:val="00D12D25"/>
    <w:rsid w:val="00D1789E"/>
    <w:rsid w:val="00D234F3"/>
    <w:rsid w:val="00D241DE"/>
    <w:rsid w:val="00D2611D"/>
    <w:rsid w:val="00D27B45"/>
    <w:rsid w:val="00D328EA"/>
    <w:rsid w:val="00D32DBE"/>
    <w:rsid w:val="00D35C14"/>
    <w:rsid w:val="00D36E83"/>
    <w:rsid w:val="00D408EF"/>
    <w:rsid w:val="00D43FDF"/>
    <w:rsid w:val="00D52D8E"/>
    <w:rsid w:val="00D55904"/>
    <w:rsid w:val="00D608CB"/>
    <w:rsid w:val="00D608EB"/>
    <w:rsid w:val="00D67724"/>
    <w:rsid w:val="00D97BA1"/>
    <w:rsid w:val="00DA2A6D"/>
    <w:rsid w:val="00DB78B7"/>
    <w:rsid w:val="00DC00EB"/>
    <w:rsid w:val="00DC363E"/>
    <w:rsid w:val="00DC5FA4"/>
    <w:rsid w:val="00DD0294"/>
    <w:rsid w:val="00DD12AA"/>
    <w:rsid w:val="00DD3062"/>
    <w:rsid w:val="00DD57E3"/>
    <w:rsid w:val="00DE224C"/>
    <w:rsid w:val="00E16792"/>
    <w:rsid w:val="00E45FD4"/>
    <w:rsid w:val="00E636B3"/>
    <w:rsid w:val="00E6501E"/>
    <w:rsid w:val="00E66662"/>
    <w:rsid w:val="00E667B5"/>
    <w:rsid w:val="00E81328"/>
    <w:rsid w:val="00E82209"/>
    <w:rsid w:val="00E93389"/>
    <w:rsid w:val="00E95569"/>
    <w:rsid w:val="00E95D0C"/>
    <w:rsid w:val="00EA6490"/>
    <w:rsid w:val="00EE60AB"/>
    <w:rsid w:val="00EF3B30"/>
    <w:rsid w:val="00EF6A1A"/>
    <w:rsid w:val="00F07469"/>
    <w:rsid w:val="00F177D9"/>
    <w:rsid w:val="00F271D0"/>
    <w:rsid w:val="00F332DB"/>
    <w:rsid w:val="00F93BD1"/>
    <w:rsid w:val="00FA2327"/>
    <w:rsid w:val="00FA2A51"/>
    <w:rsid w:val="00FB3FFD"/>
    <w:rsid w:val="00FC1DC4"/>
    <w:rsid w:val="00FD48F2"/>
    <w:rsid w:val="00FD4E87"/>
    <w:rsid w:val="00FD75A8"/>
    <w:rsid w:val="00FE233E"/>
    <w:rsid w:val="00FE41E8"/>
    <w:rsid w:val="00FE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41FEA9"/>
  <w15:docId w15:val="{51C3BA3E-928E-4F03-9159-55D9D400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6A1A"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character" w:customStyle="1" w:styleId="Heading2Char">
    <w:name w:val="Heading 2 Char"/>
    <w:basedOn w:val="DefaultParagraphFont"/>
    <w:link w:val="Heading2"/>
    <w:rsid w:val="008E304B"/>
    <w:rPr>
      <w:rFonts w:ascii="Arial" w:hAnsi="Arial"/>
      <w:b/>
      <w:lang w:val="vi-VN"/>
    </w:rPr>
  </w:style>
  <w:style w:type="character" w:styleId="Emphasis">
    <w:name w:val="Emphasis"/>
    <w:basedOn w:val="DefaultParagraphFont"/>
    <w:qFormat/>
    <w:rsid w:val="008E304B"/>
    <w:rPr>
      <w:i/>
      <w:iCs/>
    </w:rPr>
  </w:style>
  <w:style w:type="paragraph" w:styleId="ListParagraph">
    <w:name w:val="List Paragraph"/>
    <w:basedOn w:val="Normal"/>
    <w:uiPriority w:val="34"/>
    <w:qFormat/>
    <w:rsid w:val="007568BF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44279C"/>
    <w:rPr>
      <w:sz w:val="24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AE7A6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925B3-46A6-46E1-A647-B71782969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198</TotalTime>
  <Pages>25</Pages>
  <Words>1516</Words>
  <Characters>8643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10139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Hoàng Như Thanh</cp:lastModifiedBy>
  <cp:revision>79</cp:revision>
  <cp:lastPrinted>2013-12-07T15:58:00Z</cp:lastPrinted>
  <dcterms:created xsi:type="dcterms:W3CDTF">2022-04-14T13:22:00Z</dcterms:created>
  <dcterms:modified xsi:type="dcterms:W3CDTF">2022-05-05T07:08:00Z</dcterms:modified>
</cp:coreProperties>
</file>